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4867129"/>
        <w:docPartObj>
          <w:docPartGallery w:val="Cover Pages"/>
          <w:docPartUnique/>
        </w:docPartObj>
      </w:sdtPr>
      <w:sdtContent>
        <w:p w14:paraId="28D6FA52" w14:textId="77777777" w:rsidR="008C2902" w:rsidRDefault="00C83F79" w:rsidP="008F58A0">
          <w:pPr>
            <w:sectPr w:rsidR="008C2902" w:rsidSect="00652E66">
              <w:headerReference w:type="even" r:id="rId8"/>
              <w:footerReference w:type="even" r:id="rId9"/>
              <w:pgSz w:w="11906" w:h="16838"/>
              <w:pgMar w:top="1440" w:right="1440" w:bottom="1440" w:left="1440" w:header="720" w:footer="272" w:gutter="0"/>
              <w:pgNumType w:start="0"/>
              <w:cols w:space="720"/>
              <w:titlePg/>
              <w:docGrid w:linePitch="326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4F9A51" wp14:editId="67DFF75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6764783</wp:posOffset>
                    </wp:positionV>
                    <wp:extent cx="6245225" cy="1769110"/>
                    <wp:effectExtent l="0" t="0" r="0" b="2540"/>
                    <wp:wrapNone/>
                    <wp:docPr id="2" name="Text Box 1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45225" cy="17691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5EAFBF" w14:textId="41BD0AC8" w:rsidR="008C2902" w:rsidRPr="00C41D86" w:rsidRDefault="00AF3096" w:rsidP="008F58A0">
                                <w:r>
                                  <w:t>Title</w:t>
                                </w:r>
                                <w:r w:rsidR="00ED268E">
                                  <w:t xml:space="preserve"> Setup of C5000 </w:t>
                                </w:r>
                                <w:r w:rsidR="009C18F2">
                                  <w:t xml:space="preserve">Volume </w:t>
                                </w:r>
                                <w:r w:rsidR="00EB2F16">
                                  <w:t>register</w:t>
                                </w:r>
                              </w:p>
                              <w:p w14:paraId="3288F9DF" w14:textId="77777777" w:rsidR="008C2902" w:rsidRPr="00C41D86" w:rsidRDefault="008C2902" w:rsidP="008F58A0">
                                <w:r>
                                  <w:t>Version 1.0</w:t>
                                </w:r>
                              </w:p>
                              <w:p w14:paraId="4BE69E6D" w14:textId="600109D1" w:rsidR="008C2902" w:rsidRPr="00C41D86" w:rsidRDefault="008C2902" w:rsidP="008F58A0">
                                <w:r w:rsidRPr="00C41D86">
                                  <w:t>Date:</w:t>
                                </w:r>
                                <w:r w:rsidR="00ED268E">
                                  <w:t>02/11/2022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4F9A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1" o:spid="_x0000_s1026" type="#_x0000_t202" style="position:absolute;margin-left:0;margin-top:532.65pt;width:491.75pt;height:139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" filled="f" stroked="f" strokeweight=".5pt">
                    <v:textbox>
                      <w:txbxContent>
                        <w:p w14:paraId="135EAFBF" w14:textId="41BD0AC8" w:rsidR="008C2902" w:rsidRPr="00C41D86" w:rsidRDefault="00AF3096" w:rsidP="008F58A0">
                          <w:r>
                            <w:t>Title</w:t>
                          </w:r>
                          <w:r w:rsidR="00ED268E">
                            <w:t xml:space="preserve"> Setup of C5000 </w:t>
                          </w:r>
                          <w:r w:rsidR="009C18F2">
                            <w:t xml:space="preserve">Volume </w:t>
                          </w:r>
                          <w:r w:rsidR="00EB2F16">
                            <w:t>register</w:t>
                          </w:r>
                        </w:p>
                        <w:p w14:paraId="3288F9DF" w14:textId="77777777" w:rsidR="008C2902" w:rsidRPr="00C41D86" w:rsidRDefault="008C2902" w:rsidP="008F58A0">
                          <w:r>
                            <w:t>Version 1.0</w:t>
                          </w:r>
                        </w:p>
                        <w:p w14:paraId="4BE69E6D" w14:textId="600109D1" w:rsidR="008C2902" w:rsidRPr="00C41D86" w:rsidRDefault="008C2902" w:rsidP="008F58A0">
                          <w:r w:rsidRPr="00C41D86">
                            <w:t>Date:</w:t>
                          </w:r>
                          <w:r w:rsidR="00ED268E">
                            <w:t>02/11/2022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2902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621477C" wp14:editId="15C02954">
                <wp:simplePos x="0" y="0"/>
                <wp:positionH relativeFrom="column">
                  <wp:posOffset>398292</wp:posOffset>
                </wp:positionH>
                <wp:positionV relativeFrom="paragraph">
                  <wp:posOffset>2817495</wp:posOffset>
                </wp:positionV>
                <wp:extent cx="4801741" cy="1161512"/>
                <wp:effectExtent l="0" t="0" r="0" b="635"/>
                <wp:wrapNone/>
                <wp:docPr id="126" name="Picture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01741" cy="11615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C2902">
            <w:rPr>
              <w:noProof/>
            </w:rPr>
            <w:drawing>
              <wp:anchor distT="0" distB="0" distL="114300" distR="114300" simplePos="0" relativeHeight="251656192" behindDoc="1" locked="0" layoutInCell="1" allowOverlap="1" wp14:anchorId="07FE47B9" wp14:editId="41122D45">
                <wp:simplePos x="0" y="0"/>
                <wp:positionH relativeFrom="column">
                  <wp:posOffset>-3706091</wp:posOffset>
                </wp:positionH>
                <wp:positionV relativeFrom="paragraph">
                  <wp:posOffset>193964</wp:posOffset>
                </wp:positionV>
                <wp:extent cx="6562725" cy="6457950"/>
                <wp:effectExtent l="0" t="0" r="9525" b="0"/>
                <wp:wrapNone/>
                <wp:docPr id="127" name="Picture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Picture 60"/>
                        <pic:cNvPicPr>
                          <a:picLocks noChangeAspect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62725" cy="6457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8F58A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7216" behindDoc="0" locked="0" layoutInCell="1" allowOverlap="1" wp14:anchorId="715F7838" wp14:editId="7693F979">
                    <wp:simplePos x="0" y="0"/>
                    <wp:positionH relativeFrom="column">
                      <wp:posOffset>-380365</wp:posOffset>
                    </wp:positionH>
                    <wp:positionV relativeFrom="paragraph">
                      <wp:posOffset>8691880</wp:posOffset>
                    </wp:positionV>
                    <wp:extent cx="6677660" cy="904875"/>
                    <wp:effectExtent l="0" t="0" r="0" b="0"/>
                    <wp:wrapNone/>
                    <wp:docPr id="3" name="Group 1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77660" cy="904875"/>
                              <a:chOff x="0" y="0"/>
                              <a:chExt cx="6677660" cy="904875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Picture 11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842000" y="0"/>
                                <a:ext cx="835660" cy="822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9240" cy="904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2D070F" w14:textId="77777777" w:rsidR="008C2902" w:rsidRPr="00C83F79" w:rsidRDefault="008C2902" w:rsidP="00C83F79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Compac Industries Ltd.</w:t>
                                  </w:r>
                                  <w:r w:rsid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P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52 Walls Road. Penrose. Auckland 1061. New Zealand.</w:t>
                                  </w:r>
                                  <w:r w:rsid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P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PO Box 12 417. Penrose. Auckland 1642. New Zealand.</w:t>
                                  </w:r>
                                  <w:r w:rsid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P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Tel: +64 9 579 2094   Fax: +64 9 579 0635   info@compac.co.nz</w:t>
                                  </w:r>
                                </w:p>
                                <w:p w14:paraId="427482A5" w14:textId="77777777" w:rsidR="008C2902" w:rsidRPr="00C83F79" w:rsidRDefault="008C2902" w:rsidP="00C83F79">
                                  <w:pPr>
                                    <w:rPr>
                                      <w:sz w:val="20"/>
                                      <w:szCs w:val="20"/>
                                      <w:lang w:val="en-US" w:eastAsia="x-none"/>
                                    </w:rPr>
                                  </w:pPr>
                                  <w:r w:rsidRPr="00C83F79">
                                    <w:rPr>
                                      <w:sz w:val="20"/>
                                      <w:szCs w:val="20"/>
                                    </w:rPr>
                                    <w:t>www.compac.co.nz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15F7838" id="Group 118" o:spid="_x0000_s1027" style="position:absolute;margin-left:-29.95pt;margin-top:684.4pt;width:525.8pt;height:71.25pt;z-index:251657216" coordsize="66776,904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19" o:spid="_x0000_s1028" type="#_x0000_t75" style="position:absolute;left:58420;width:8356;height:8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">
                      <v:imagedata r:id="rId13" o:title=""/>
                    </v:shape>
                    <v:shape id="Text Box 2" o:spid="_x0000_s1029" type="#_x0000_t202" style="position:absolute;width:28092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082D070F" w14:textId="77777777" w:rsidR="008C2902" w:rsidRPr="00C83F79" w:rsidRDefault="008C2902" w:rsidP="00C83F79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t>Compac Industries Ltd.</w:t>
                            </w:r>
                            <w:r w:rsid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t>52 Walls Road. Penrose. Auckland 1061. New Zealand.</w:t>
                            </w:r>
                            <w:r w:rsid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t>PO Box 12 417. Penrose. Auckland 1642. New Zealand.</w:t>
                            </w:r>
                            <w:r w:rsid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t>Tel: +64 9 579 2094   Fax: +64 9 579 0635   info@compac.co.nz</w:t>
                            </w:r>
                          </w:p>
                          <w:p w14:paraId="427482A5" w14:textId="77777777" w:rsidR="008C2902" w:rsidRPr="00C83F79" w:rsidRDefault="008C2902" w:rsidP="00C83F79">
                            <w:pPr>
                              <w:rPr>
                                <w:sz w:val="20"/>
                                <w:szCs w:val="20"/>
                                <w:lang w:val="en-US" w:eastAsia="x-none"/>
                              </w:rPr>
                            </w:pPr>
                            <w:r w:rsidRPr="00C83F79">
                              <w:rPr>
                                <w:sz w:val="20"/>
                                <w:szCs w:val="20"/>
                              </w:rPr>
                              <w:t>www.compac.co.nz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16D4D" w14:paraId="2345F315" w14:textId="77777777" w:rsidTr="00516D4D">
        <w:tc>
          <w:tcPr>
            <w:tcW w:w="4148" w:type="dxa"/>
          </w:tcPr>
          <w:p w14:paraId="15B3C467" w14:textId="772B6C5B" w:rsidR="00516D4D" w:rsidRDefault="000B720D" w:rsidP="00F731D2">
            <w:pPr>
              <w:pStyle w:val="Heading3"/>
            </w:pPr>
            <w:r>
              <w:rPr>
                <w:noProof/>
              </w:rPr>
              <w:lastRenderedPageBreak/>
              <w:drawing>
                <wp:inline distT="0" distB="0" distL="0" distR="0" wp14:anchorId="60856760" wp14:editId="072A271E">
                  <wp:extent cx="2345055" cy="1439545"/>
                  <wp:effectExtent l="0" t="0" r="0" b="825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5055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AE36274" w14:textId="260AB315" w:rsidR="00516D4D" w:rsidRDefault="00D236BF" w:rsidP="00F731D2">
            <w:pPr>
              <w:pStyle w:val="Heading3"/>
            </w:pPr>
            <w:r>
              <w:t>Master/</w:t>
            </w:r>
            <w:r w:rsidR="00516D4D">
              <w:t>Single Online Volume Resister (litres only)</w:t>
            </w:r>
          </w:p>
          <w:p w14:paraId="3BBDAD4F" w14:textId="4F08A3D6" w:rsidR="00516D4D" w:rsidRDefault="000B720D" w:rsidP="00516D4D">
            <w:r>
              <w:t>U</w:t>
            </w:r>
            <w:r w:rsidR="00516D4D">
              <w:t>nit connect</w:t>
            </w:r>
            <w:r w:rsidR="001D5D71">
              <w:t>ing to CompacOnline.</w:t>
            </w:r>
          </w:p>
          <w:p w14:paraId="4EDC1A75" w14:textId="77777777" w:rsidR="001D5D71" w:rsidRDefault="001D5D71" w:rsidP="00516D4D">
            <w:r>
              <w:t>Options</w:t>
            </w:r>
          </w:p>
          <w:p w14:paraId="01BEA3AC" w14:textId="77777777" w:rsidR="001D5D71" w:rsidRDefault="001D5D71" w:rsidP="001D5D71">
            <w:pPr>
              <w:pStyle w:val="ListParagraph"/>
              <w:numPr>
                <w:ilvl w:val="0"/>
                <w:numId w:val="5"/>
              </w:numPr>
            </w:pPr>
            <w:r>
              <w:t xml:space="preserve">Litres preset </w:t>
            </w:r>
          </w:p>
          <w:p w14:paraId="5E579D92" w14:textId="77777777" w:rsidR="000B720D" w:rsidRDefault="000B720D" w:rsidP="001D5D71">
            <w:pPr>
              <w:pStyle w:val="ListParagraph"/>
              <w:numPr>
                <w:ilvl w:val="0"/>
                <w:numId w:val="5"/>
              </w:numPr>
            </w:pPr>
            <w:r>
              <w:t>Odometer</w:t>
            </w:r>
          </w:p>
          <w:p w14:paraId="2421511A" w14:textId="77777777" w:rsidR="000B720D" w:rsidRDefault="000B720D" w:rsidP="001D5D71">
            <w:pPr>
              <w:pStyle w:val="ListParagraph"/>
              <w:numPr>
                <w:ilvl w:val="0"/>
                <w:numId w:val="5"/>
              </w:numPr>
            </w:pPr>
            <w:r>
              <w:t>Card Swipe</w:t>
            </w:r>
          </w:p>
          <w:p w14:paraId="77882282" w14:textId="77777777" w:rsidR="000B720D" w:rsidRDefault="000B720D" w:rsidP="001D5D71">
            <w:pPr>
              <w:pStyle w:val="ListParagraph"/>
              <w:numPr>
                <w:ilvl w:val="0"/>
                <w:numId w:val="5"/>
              </w:numPr>
            </w:pPr>
            <w:r>
              <w:t>HID</w:t>
            </w:r>
          </w:p>
          <w:p w14:paraId="04BBD387" w14:textId="77777777" w:rsidR="000B720D" w:rsidRDefault="000B720D" w:rsidP="001D5D71">
            <w:pPr>
              <w:pStyle w:val="ListParagraph"/>
              <w:numPr>
                <w:ilvl w:val="0"/>
                <w:numId w:val="5"/>
              </w:numPr>
            </w:pPr>
            <w:r>
              <w:t xml:space="preserve">Compac </w:t>
            </w:r>
            <w:proofErr w:type="spellStart"/>
            <w:r>
              <w:t>Mifare</w:t>
            </w:r>
            <w:proofErr w:type="spellEnd"/>
            <w:r>
              <w:t xml:space="preserve"> Tag</w:t>
            </w:r>
          </w:p>
          <w:p w14:paraId="0EBE47E1" w14:textId="77777777" w:rsidR="000B720D" w:rsidRDefault="000B720D" w:rsidP="001D5D71">
            <w:pPr>
              <w:pStyle w:val="ListParagraph"/>
              <w:numPr>
                <w:ilvl w:val="0"/>
                <w:numId w:val="5"/>
              </w:numPr>
            </w:pPr>
            <w:r>
              <w:t>Pin Auth</w:t>
            </w:r>
          </w:p>
          <w:p w14:paraId="4F07E1DF" w14:textId="77777777" w:rsidR="000B720D" w:rsidRDefault="000B720D" w:rsidP="001D5D71">
            <w:pPr>
              <w:pStyle w:val="ListParagraph"/>
              <w:numPr>
                <w:ilvl w:val="0"/>
                <w:numId w:val="5"/>
              </w:numPr>
            </w:pPr>
            <w:r>
              <w:t>Pin number</w:t>
            </w:r>
          </w:p>
          <w:p w14:paraId="2C82716B" w14:textId="16BB39EA" w:rsidR="000B720D" w:rsidRPr="00516D4D" w:rsidRDefault="000B720D" w:rsidP="001D5D71">
            <w:pPr>
              <w:pStyle w:val="ListParagraph"/>
              <w:numPr>
                <w:ilvl w:val="0"/>
                <w:numId w:val="5"/>
              </w:numPr>
            </w:pPr>
            <w:r>
              <w:t>User ID</w:t>
            </w:r>
          </w:p>
        </w:tc>
      </w:tr>
      <w:tr w:rsidR="00516D4D" w14:paraId="593D3347" w14:textId="77777777" w:rsidTr="00516D4D">
        <w:tc>
          <w:tcPr>
            <w:tcW w:w="4148" w:type="dxa"/>
          </w:tcPr>
          <w:p w14:paraId="4D8B44F8" w14:textId="0F2395A3" w:rsidR="00516D4D" w:rsidRDefault="000B720D" w:rsidP="00F731D2">
            <w:pPr>
              <w:pStyle w:val="Heading3"/>
            </w:pPr>
            <w:r>
              <w:rPr>
                <w:noProof/>
              </w:rPr>
              <w:drawing>
                <wp:inline distT="0" distB="0" distL="0" distR="0" wp14:anchorId="6330564B" wp14:editId="506B7168">
                  <wp:extent cx="2343150" cy="1438275"/>
                  <wp:effectExtent l="0" t="0" r="0" b="9525"/>
                  <wp:docPr id="15" name="Picture 15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ha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A8F81AD" w14:textId="41D04F0C" w:rsidR="000B720D" w:rsidRDefault="000B720D" w:rsidP="000B720D">
            <w:pPr>
              <w:pStyle w:val="Heading3"/>
            </w:pPr>
            <w:r>
              <w:t>Master/Single Online Volume Resister (Retail only)</w:t>
            </w:r>
          </w:p>
          <w:p w14:paraId="2F665B4C" w14:textId="77777777" w:rsidR="000B720D" w:rsidRDefault="000B720D" w:rsidP="000B720D">
            <w:r>
              <w:t>The unit connecting to CompacOnline.</w:t>
            </w:r>
          </w:p>
          <w:p w14:paraId="7548DFFD" w14:textId="682CCD65" w:rsidR="000B720D" w:rsidRDefault="000B720D" w:rsidP="000B720D">
            <w:r>
              <w:t>Options</w:t>
            </w:r>
          </w:p>
          <w:p w14:paraId="07C5D2E4" w14:textId="14C2AF24" w:rsidR="000B720D" w:rsidRDefault="000B720D" w:rsidP="000B720D">
            <w:pPr>
              <w:pStyle w:val="ListParagraph"/>
              <w:numPr>
                <w:ilvl w:val="0"/>
                <w:numId w:val="5"/>
              </w:numPr>
              <w:spacing w:after="160"/>
            </w:pPr>
            <w:r>
              <w:t xml:space="preserve">Dollars preset </w:t>
            </w:r>
          </w:p>
          <w:p w14:paraId="4B38308C" w14:textId="77777777" w:rsidR="000B720D" w:rsidRDefault="000B720D" w:rsidP="000B720D">
            <w:pPr>
              <w:pStyle w:val="ListParagraph"/>
              <w:numPr>
                <w:ilvl w:val="0"/>
                <w:numId w:val="5"/>
              </w:numPr>
              <w:spacing w:after="160"/>
            </w:pPr>
            <w:r>
              <w:t>Odometer</w:t>
            </w:r>
          </w:p>
          <w:p w14:paraId="45AB3BC8" w14:textId="77777777" w:rsidR="000B720D" w:rsidRDefault="000B720D" w:rsidP="000B720D">
            <w:pPr>
              <w:pStyle w:val="ListParagraph"/>
              <w:numPr>
                <w:ilvl w:val="0"/>
                <w:numId w:val="5"/>
              </w:numPr>
              <w:spacing w:after="160"/>
            </w:pPr>
            <w:r>
              <w:t>Card Swipe</w:t>
            </w:r>
          </w:p>
          <w:p w14:paraId="55214817" w14:textId="77777777" w:rsidR="000B720D" w:rsidRDefault="000B720D" w:rsidP="000B720D">
            <w:pPr>
              <w:pStyle w:val="ListParagraph"/>
              <w:numPr>
                <w:ilvl w:val="0"/>
                <w:numId w:val="5"/>
              </w:numPr>
              <w:spacing w:after="160"/>
            </w:pPr>
            <w:r>
              <w:t>HID</w:t>
            </w:r>
          </w:p>
          <w:p w14:paraId="78D76B6D" w14:textId="77777777" w:rsidR="000B720D" w:rsidRDefault="000B720D" w:rsidP="000B720D">
            <w:pPr>
              <w:pStyle w:val="ListParagraph"/>
              <w:numPr>
                <w:ilvl w:val="0"/>
                <w:numId w:val="5"/>
              </w:numPr>
              <w:spacing w:after="160"/>
            </w:pPr>
            <w:r>
              <w:t xml:space="preserve">Compac </w:t>
            </w:r>
            <w:proofErr w:type="spellStart"/>
            <w:r>
              <w:t>Mifare</w:t>
            </w:r>
            <w:proofErr w:type="spellEnd"/>
            <w:r>
              <w:t xml:space="preserve"> Tag</w:t>
            </w:r>
          </w:p>
          <w:p w14:paraId="7B4122F7" w14:textId="77777777" w:rsidR="000B720D" w:rsidRDefault="000B720D" w:rsidP="000B720D">
            <w:pPr>
              <w:pStyle w:val="ListParagraph"/>
              <w:numPr>
                <w:ilvl w:val="0"/>
                <w:numId w:val="5"/>
              </w:numPr>
              <w:spacing w:after="160"/>
            </w:pPr>
            <w:r>
              <w:t>Pin Auth</w:t>
            </w:r>
          </w:p>
          <w:p w14:paraId="74B0355E" w14:textId="77777777" w:rsidR="000B720D" w:rsidRDefault="000B720D" w:rsidP="00D52B69">
            <w:pPr>
              <w:pStyle w:val="ListParagraph"/>
              <w:numPr>
                <w:ilvl w:val="0"/>
                <w:numId w:val="5"/>
              </w:numPr>
              <w:spacing w:after="160"/>
            </w:pPr>
            <w:r>
              <w:t>Pin number</w:t>
            </w:r>
          </w:p>
          <w:p w14:paraId="259DBCF2" w14:textId="4A56881A" w:rsidR="000B720D" w:rsidRPr="000B720D" w:rsidRDefault="000B720D" w:rsidP="00D52B69">
            <w:pPr>
              <w:pStyle w:val="ListParagraph"/>
              <w:numPr>
                <w:ilvl w:val="0"/>
                <w:numId w:val="5"/>
              </w:numPr>
              <w:spacing w:after="160"/>
            </w:pPr>
            <w:r>
              <w:t>User ID</w:t>
            </w:r>
          </w:p>
          <w:p w14:paraId="72E1BDD9" w14:textId="77777777" w:rsidR="00516D4D" w:rsidRDefault="00516D4D" w:rsidP="00F731D2">
            <w:pPr>
              <w:pStyle w:val="Heading3"/>
            </w:pPr>
          </w:p>
        </w:tc>
      </w:tr>
      <w:tr w:rsidR="00516D4D" w14:paraId="12E581DD" w14:textId="77777777" w:rsidTr="00516D4D">
        <w:tc>
          <w:tcPr>
            <w:tcW w:w="4148" w:type="dxa"/>
          </w:tcPr>
          <w:p w14:paraId="1BE517F7" w14:textId="77777777" w:rsidR="00516D4D" w:rsidRDefault="00516D4D" w:rsidP="00F731D2">
            <w:pPr>
              <w:pStyle w:val="Heading3"/>
            </w:pPr>
          </w:p>
        </w:tc>
        <w:tc>
          <w:tcPr>
            <w:tcW w:w="4148" w:type="dxa"/>
          </w:tcPr>
          <w:p w14:paraId="3ED52B28" w14:textId="77777777" w:rsidR="00516D4D" w:rsidRDefault="00516D4D" w:rsidP="00F731D2">
            <w:pPr>
              <w:pStyle w:val="Heading3"/>
            </w:pPr>
          </w:p>
        </w:tc>
      </w:tr>
    </w:tbl>
    <w:p w14:paraId="7A55C4FF" w14:textId="77777777" w:rsidR="00516D4D" w:rsidRDefault="00516D4D" w:rsidP="00F731D2">
      <w:pPr>
        <w:pStyle w:val="Heading3"/>
      </w:pPr>
    </w:p>
    <w:p w14:paraId="6AE503A2" w14:textId="4943E193" w:rsidR="007A73DF" w:rsidRDefault="007A73DF" w:rsidP="00F731D2">
      <w:pPr>
        <w:pStyle w:val="Heading3"/>
      </w:pPr>
    </w:p>
    <w:p w14:paraId="390B4BCE" w14:textId="07E60CCF" w:rsidR="007A73DF" w:rsidRDefault="007A73DF">
      <w:pPr>
        <w:spacing w:line="259" w:lineRule="auto"/>
        <w:rPr>
          <w:rFonts w:asciiTheme="majorHAnsi" w:eastAsiaTheme="majorEastAsia" w:hAnsiTheme="majorHAnsi" w:cstheme="majorBidi"/>
          <w:b/>
          <w:bCs/>
        </w:rPr>
      </w:pPr>
      <w:r>
        <w:br w:type="page"/>
      </w:r>
    </w:p>
    <w:p w14:paraId="5A4DDAE1" w14:textId="6EC93BE2" w:rsidR="003331F6" w:rsidRDefault="00ED268E" w:rsidP="00F731D2">
      <w:pPr>
        <w:pStyle w:val="Heading3"/>
        <w:rPr>
          <w:rStyle w:val="Heading2Char"/>
          <w:color w:val="auto"/>
          <w:sz w:val="24"/>
          <w:szCs w:val="24"/>
        </w:rPr>
      </w:pPr>
      <w:r>
        <w:lastRenderedPageBreak/>
        <w:t>Controller Setup</w:t>
      </w:r>
    </w:p>
    <w:p w14:paraId="77D2C154" w14:textId="58FFCA96" w:rsidR="003A7622" w:rsidRDefault="00391430" w:rsidP="00F731D2">
      <w:r>
        <w:t xml:space="preserve">For the </w:t>
      </w:r>
      <w:r w:rsidR="00555AA6">
        <w:t xml:space="preserve">C5000 </w:t>
      </w:r>
      <w:r>
        <w:t xml:space="preserve">Volume </w:t>
      </w:r>
      <w:r w:rsidR="00555AA6">
        <w:t xml:space="preserve">Register to Display on the </w:t>
      </w:r>
      <w:r w:rsidR="007B6631">
        <w:t xml:space="preserve">Keypad the controller needs to have the </w:t>
      </w:r>
      <w:r w:rsidR="00E011AB">
        <w:t xml:space="preserve">pumps setup with a bay number and C5000 </w:t>
      </w:r>
      <w:r w:rsidR="003F03EA">
        <w:t>display enabled</w:t>
      </w:r>
    </w:p>
    <w:p w14:paraId="680BCB29" w14:textId="7F4E5A0A" w:rsidR="006B3549" w:rsidRDefault="006B3549" w:rsidP="00F731D2">
      <w:r>
        <w:t xml:space="preserve">This </w:t>
      </w:r>
      <w:r w:rsidR="00ED4C25">
        <w:t xml:space="preserve">can </w:t>
      </w:r>
      <w:proofErr w:type="gramStart"/>
      <w:r w:rsidR="00CA7615">
        <w:t>done</w:t>
      </w:r>
      <w:proofErr w:type="gramEnd"/>
      <w:r w:rsidR="00CA7615">
        <w:t xml:space="preserve"> on the keypad </w:t>
      </w:r>
      <w:r w:rsidR="0069295E">
        <w:t xml:space="preserve">or </w:t>
      </w:r>
      <w:r w:rsidR="0054658C">
        <w:t xml:space="preserve">manually editing the PSC file </w:t>
      </w:r>
    </w:p>
    <w:p w14:paraId="7BE123AC" w14:textId="77777777" w:rsidR="0054658C" w:rsidRDefault="0054658C" w:rsidP="00F73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0F3E" w14:paraId="391CE21C" w14:textId="77777777" w:rsidTr="003019AB">
        <w:tc>
          <w:tcPr>
            <w:tcW w:w="8296" w:type="dxa"/>
          </w:tcPr>
          <w:p w14:paraId="4E233E61" w14:textId="392BCEF8" w:rsidR="00570F3E" w:rsidRPr="003019AB" w:rsidRDefault="00570F3E" w:rsidP="00570F3E">
            <w:pPr>
              <w:rPr>
                <w:noProof/>
              </w:rPr>
            </w:pPr>
            <w:r w:rsidRPr="00FC0FA2">
              <w:rPr>
                <w:noProof/>
              </w:rPr>
              <w:drawing>
                <wp:inline distT="0" distB="0" distL="0" distR="0" wp14:anchorId="60AFCD6B" wp14:editId="53686D18">
                  <wp:extent cx="5274310" cy="2967990"/>
                  <wp:effectExtent l="0" t="0" r="254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9AB" w14:paraId="3C8BB9F4" w14:textId="77777777" w:rsidTr="003019AB">
        <w:tc>
          <w:tcPr>
            <w:tcW w:w="8296" w:type="dxa"/>
          </w:tcPr>
          <w:p w14:paraId="6AE70A86" w14:textId="730471F2" w:rsidR="003019AB" w:rsidRDefault="007B7FBE" w:rsidP="00F731D2">
            <w:r>
              <w:rPr>
                <w:noProof/>
              </w:rPr>
              <w:drawing>
                <wp:inline distT="0" distB="0" distL="0" distR="0" wp14:anchorId="0C9432EC" wp14:editId="2C7251B1">
                  <wp:extent cx="5274310" cy="2967990"/>
                  <wp:effectExtent l="0" t="0" r="2540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4D8" w14:paraId="54BDEB51" w14:textId="77777777" w:rsidTr="003019AB">
        <w:tc>
          <w:tcPr>
            <w:tcW w:w="8296" w:type="dxa"/>
          </w:tcPr>
          <w:p w14:paraId="2B0E0AB7" w14:textId="1066AA62" w:rsidR="000944D8" w:rsidRDefault="000944D8" w:rsidP="00F731D2">
            <w:r w:rsidRPr="003019AB">
              <w:rPr>
                <w:noProof/>
              </w:rPr>
              <w:lastRenderedPageBreak/>
              <w:drawing>
                <wp:inline distT="0" distB="0" distL="0" distR="0" wp14:anchorId="4DA3266D" wp14:editId="0705FF9D">
                  <wp:extent cx="5274310" cy="2089785"/>
                  <wp:effectExtent l="0" t="0" r="254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9AB" w14:paraId="0B70F3D7" w14:textId="77777777" w:rsidTr="003019AB">
        <w:tc>
          <w:tcPr>
            <w:tcW w:w="8296" w:type="dxa"/>
          </w:tcPr>
          <w:p w14:paraId="5769A878" w14:textId="6BB61C63" w:rsidR="003019AB" w:rsidRDefault="003019AB" w:rsidP="00F731D2">
            <w:r>
              <w:t>Bay number</w:t>
            </w:r>
            <w:r w:rsidR="007A6602">
              <w:t xml:space="preserve"> is at </w:t>
            </w:r>
            <w:r w:rsidR="002062E8">
              <w:t>address 0x16</w:t>
            </w:r>
          </w:p>
        </w:tc>
      </w:tr>
      <w:tr w:rsidR="003019AB" w14:paraId="51FC0955" w14:textId="77777777" w:rsidTr="003019AB">
        <w:tc>
          <w:tcPr>
            <w:tcW w:w="8296" w:type="dxa"/>
          </w:tcPr>
          <w:p w14:paraId="07473655" w14:textId="3FDE0953" w:rsidR="003019AB" w:rsidRDefault="004D36C3" w:rsidP="00F731D2">
            <w:r w:rsidRPr="004D36C3">
              <w:rPr>
                <w:noProof/>
              </w:rPr>
              <w:drawing>
                <wp:inline distT="0" distB="0" distL="0" distR="0" wp14:anchorId="441882C7" wp14:editId="7B5DED06">
                  <wp:extent cx="5274310" cy="2089150"/>
                  <wp:effectExtent l="0" t="0" r="254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8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9AB" w14:paraId="6BCC4AA5" w14:textId="77777777" w:rsidTr="003019AB">
        <w:tc>
          <w:tcPr>
            <w:tcW w:w="8296" w:type="dxa"/>
          </w:tcPr>
          <w:p w14:paraId="4CFEF365" w14:textId="3B49013D" w:rsidR="003019AB" w:rsidRDefault="004D36C3" w:rsidP="00F731D2">
            <w:r>
              <w:t>C5000 Display</w:t>
            </w:r>
            <w:r w:rsidR="002062E8">
              <w:t xml:space="preserve"> 0x17</w:t>
            </w:r>
          </w:p>
        </w:tc>
      </w:tr>
    </w:tbl>
    <w:p w14:paraId="42DF9C92" w14:textId="579CE45F" w:rsidR="003019AB" w:rsidRDefault="003019AB" w:rsidP="00F731D2"/>
    <w:p w14:paraId="183738D4" w14:textId="77777777" w:rsidR="00046E7E" w:rsidRDefault="00046E7E">
      <w:pPr>
        <w:spacing w:line="259" w:lineRule="auto"/>
      </w:pPr>
      <w:r>
        <w:br w:type="page"/>
      </w:r>
    </w:p>
    <w:p w14:paraId="4F8689B0" w14:textId="77777777" w:rsidR="00E237DC" w:rsidRDefault="00C8599D" w:rsidP="00F731D2">
      <w:r>
        <w:lastRenderedPageBreak/>
        <w:t xml:space="preserve">Also need to set the </w:t>
      </w:r>
      <w:r w:rsidR="00932D6B">
        <w:t xml:space="preserve">pump </w:t>
      </w:r>
      <w:r w:rsidR="001823FB">
        <w:t xml:space="preserve">coms type to </w:t>
      </w:r>
      <w:r w:rsidR="00E31A2E">
        <w:t xml:space="preserve">compac96_7D. If there </w:t>
      </w:r>
      <w:proofErr w:type="gramStart"/>
      <w:r w:rsidR="00E31A2E">
        <w:t>is</w:t>
      </w:r>
      <w:proofErr w:type="gramEnd"/>
      <w:r w:rsidR="00E31A2E">
        <w:t xml:space="preserve"> other dispensers you </w:t>
      </w:r>
      <w:r w:rsidR="009B709C">
        <w:t>might have to set the pump compac24_7D</w:t>
      </w:r>
      <w:r w:rsidR="00484829">
        <w:t xml:space="preserve"> but bear in mind that the </w:t>
      </w:r>
      <w:proofErr w:type="spellStart"/>
      <w:r w:rsidR="00484829">
        <w:t>pinpad</w:t>
      </w:r>
      <w:proofErr w:type="spellEnd"/>
      <w:r w:rsidR="00484829">
        <w:t xml:space="preserve"> display will act slower on the </w:t>
      </w:r>
      <w:r w:rsidR="00523227">
        <w:t xml:space="preserve">volume </w:t>
      </w:r>
      <w:r w:rsidR="00E82F48">
        <w:t>register</w:t>
      </w:r>
      <w:r w:rsidR="00523227">
        <w:t>.</w:t>
      </w:r>
    </w:p>
    <w:p w14:paraId="3E5CBEF0" w14:textId="38D49C8C" w:rsidR="000D084F" w:rsidRDefault="00523227" w:rsidP="00F731D2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823FB" w14:paraId="1FD4F0CF" w14:textId="77777777" w:rsidTr="001823FB">
        <w:tc>
          <w:tcPr>
            <w:tcW w:w="8296" w:type="dxa"/>
          </w:tcPr>
          <w:p w14:paraId="4F6CE689" w14:textId="02EC486A" w:rsidR="001823FB" w:rsidRDefault="00046E7E" w:rsidP="00F731D2">
            <w:r w:rsidRPr="00046E7E">
              <w:rPr>
                <w:noProof/>
              </w:rPr>
              <w:drawing>
                <wp:inline distT="0" distB="0" distL="0" distR="0" wp14:anchorId="3DA2B451" wp14:editId="311AC357">
                  <wp:extent cx="2458192" cy="5555843"/>
                  <wp:effectExtent l="0" t="0" r="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531" cy="5599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107" w14:paraId="3E92A77D" w14:textId="77777777" w:rsidTr="005D3B5C">
        <w:trPr>
          <w:trHeight w:val="716"/>
        </w:trPr>
        <w:tc>
          <w:tcPr>
            <w:tcW w:w="8296" w:type="dxa"/>
          </w:tcPr>
          <w:p w14:paraId="78208688" w14:textId="73D96ABC" w:rsidR="00515D2D" w:rsidRDefault="00C7498D" w:rsidP="00F731D2">
            <w:r>
              <w:t xml:space="preserve">If you have HID or card reader you need to </w:t>
            </w:r>
            <w:r w:rsidR="004763C5">
              <w:t xml:space="preserve">select in the </w:t>
            </w:r>
            <w:r w:rsidR="006B2BDA">
              <w:t xml:space="preserve">type so that the volume register will prompt the right </w:t>
            </w:r>
            <w:r w:rsidR="00B42E33">
              <w:t>prompt</w:t>
            </w:r>
            <w:r w:rsidR="00515D2D">
              <w:t xml:space="preserve">. The </w:t>
            </w:r>
            <w:r w:rsidR="00C076F4">
              <w:t>default</w:t>
            </w:r>
            <w:r w:rsidR="00515D2D">
              <w:t xml:space="preserve"> is PASS CARD. </w:t>
            </w:r>
          </w:p>
          <w:p w14:paraId="212FA137" w14:textId="77777777" w:rsidR="00C67711" w:rsidRDefault="00C67711" w:rsidP="00F731D2"/>
          <w:p w14:paraId="43A8D225" w14:textId="5A4E6FFC" w:rsidR="00515D2D" w:rsidRPr="00046E7E" w:rsidRDefault="00515D2D" w:rsidP="00F731D2"/>
        </w:tc>
      </w:tr>
    </w:tbl>
    <w:p w14:paraId="41834FA2" w14:textId="77777777" w:rsidR="00A4707B" w:rsidRDefault="00A4707B">
      <w:r>
        <w:br w:type="page"/>
      </w:r>
    </w:p>
    <w:p w14:paraId="2A59DA09" w14:textId="77777777" w:rsidR="00E82F48" w:rsidRDefault="00E82F48" w:rsidP="00523227">
      <w:pPr>
        <w:pStyle w:val="Heading3"/>
      </w:pPr>
    </w:p>
    <w:p w14:paraId="3A6B70E2" w14:textId="77777777" w:rsidR="00BD560A" w:rsidRDefault="00BD560A">
      <w:pPr>
        <w:spacing w:line="259" w:lineRule="auto"/>
      </w:pPr>
    </w:p>
    <w:p w14:paraId="0916C426" w14:textId="46D67235" w:rsidR="001D5D71" w:rsidRDefault="001D5D71">
      <w:pPr>
        <w:spacing w:line="259" w:lineRule="auto"/>
        <w:rPr>
          <w:rFonts w:asciiTheme="majorHAnsi" w:eastAsiaTheme="majorEastAsia" w:hAnsiTheme="majorHAnsi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D5D71" w14:paraId="5A9D0237" w14:textId="77777777" w:rsidTr="00670D7B">
        <w:tc>
          <w:tcPr>
            <w:tcW w:w="8296" w:type="dxa"/>
            <w:gridSpan w:val="2"/>
          </w:tcPr>
          <w:p w14:paraId="47A0CC37" w14:textId="26EEB2C0" w:rsidR="001D5D71" w:rsidRDefault="00D236BF" w:rsidP="00D236BF">
            <w:pPr>
              <w:pStyle w:val="Heading3"/>
            </w:pPr>
            <w:r>
              <w:t>Litres preset</w:t>
            </w:r>
          </w:p>
          <w:p w14:paraId="5B54D73D" w14:textId="60D237DE" w:rsidR="001D5D71" w:rsidRDefault="001D5D71" w:rsidP="00670D7B">
            <w:r>
              <w:t xml:space="preserve">By </w:t>
            </w:r>
            <w:proofErr w:type="gramStart"/>
            <w:r>
              <w:t>default</w:t>
            </w:r>
            <w:proofErr w:type="gramEnd"/>
            <w:r>
              <w:t xml:space="preserve"> the volume register will prompt for dollars preset but if you require </w:t>
            </w:r>
            <w:proofErr w:type="spellStart"/>
            <w:r>
              <w:t>liters</w:t>
            </w:r>
            <w:proofErr w:type="spellEnd"/>
            <w:r>
              <w:t xml:space="preserve"> preset </w:t>
            </w:r>
          </w:p>
          <w:p w14:paraId="496FA1BF" w14:textId="03A7E6FB" w:rsidR="001D5D71" w:rsidRDefault="001D5D71" w:rsidP="00670D7B">
            <w:r>
              <w:t>you need to enable the following flag. Don’t forget to click the pass valve back</w:t>
            </w:r>
          </w:p>
        </w:tc>
      </w:tr>
      <w:tr w:rsidR="001D5D71" w14:paraId="751B7B2C" w14:textId="77777777" w:rsidTr="00670D7B">
        <w:tc>
          <w:tcPr>
            <w:tcW w:w="4148" w:type="dxa"/>
          </w:tcPr>
          <w:p w14:paraId="546ACC0D" w14:textId="77777777" w:rsidR="001D5D71" w:rsidRDefault="001D5D71" w:rsidP="00670D7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3A514517" wp14:editId="5AD451CE">
                      <wp:simplePos x="0" y="0"/>
                      <wp:positionH relativeFrom="column">
                        <wp:posOffset>312455</wp:posOffset>
                      </wp:positionH>
                      <wp:positionV relativeFrom="paragraph">
                        <wp:posOffset>3001250</wp:posOffset>
                      </wp:positionV>
                      <wp:extent cx="1987920" cy="995760"/>
                      <wp:effectExtent l="57150" t="38100" r="12700" b="52070"/>
                      <wp:wrapNone/>
                      <wp:docPr id="17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87920" cy="995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E03302" id="Ink 17" o:spid="_x0000_s1026" type="#_x0000_t75" style="position:absolute;margin-left:23.9pt;margin-top:235.6pt;width:157.95pt;height:7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">
                      <v:imagedata r:id="rId22" o:title=""/>
                    </v:shape>
                  </w:pict>
                </mc:Fallback>
              </mc:AlternateContent>
            </w:r>
            <w:r w:rsidRPr="00A4707B">
              <w:rPr>
                <w:noProof/>
              </w:rPr>
              <w:drawing>
                <wp:inline distT="0" distB="0" distL="0" distR="0" wp14:anchorId="1E532C7F" wp14:editId="77DEC3BF">
                  <wp:extent cx="2333951" cy="4915586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4915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022E0EC" w14:textId="77777777" w:rsidR="001D5D71" w:rsidRDefault="001D5D71" w:rsidP="00670D7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38087EC2" wp14:editId="38F3A26E">
                      <wp:simplePos x="0" y="0"/>
                      <wp:positionH relativeFrom="column">
                        <wp:posOffset>1666915</wp:posOffset>
                      </wp:positionH>
                      <wp:positionV relativeFrom="paragraph">
                        <wp:posOffset>143930</wp:posOffset>
                      </wp:positionV>
                      <wp:extent cx="395640" cy="278280"/>
                      <wp:effectExtent l="38100" t="38100" r="4445" b="45720"/>
                      <wp:wrapNone/>
                      <wp:docPr id="1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5640" cy="27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0D93E1" id="Ink 18" o:spid="_x0000_s1026" type="#_x0000_t75" style="position:absolute;margin-left:130.55pt;margin-top:10.65pt;width:32.55pt;height:23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">
                      <v:imagedata r:id="rId25" o:title=""/>
                    </v:shape>
                  </w:pict>
                </mc:Fallback>
              </mc:AlternateContent>
            </w:r>
            <w:r w:rsidRPr="00824020">
              <w:rPr>
                <w:noProof/>
              </w:rPr>
              <w:drawing>
                <wp:inline distT="0" distB="0" distL="0" distR="0" wp14:anchorId="75AB3A83" wp14:editId="44F0AAA7">
                  <wp:extent cx="2417735" cy="1732808"/>
                  <wp:effectExtent l="0" t="0" r="1905" b="1270"/>
                  <wp:docPr id="20" name="Picture 20" descr="Graphical user interface,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Graphical user interface, text&#10;&#10;Description automatically generated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964" cy="173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F94FE" w14:textId="15AF81E4" w:rsidR="00E62871" w:rsidRDefault="00E62871">
      <w:pPr>
        <w:spacing w:line="259" w:lineRule="auto"/>
        <w:rPr>
          <w:rFonts w:asciiTheme="majorHAnsi" w:eastAsiaTheme="majorEastAsia" w:hAnsiTheme="majorHAnsi" w:cstheme="majorBidi"/>
          <w:b/>
          <w:bCs/>
        </w:rPr>
      </w:pPr>
    </w:p>
    <w:p w14:paraId="4902634C" w14:textId="703C0097" w:rsidR="00E237DC" w:rsidRDefault="00523227" w:rsidP="00D55E11">
      <w:pPr>
        <w:pStyle w:val="Heading3"/>
      </w:pPr>
      <w:r>
        <w:t xml:space="preserve">Volume </w:t>
      </w:r>
      <w:r w:rsidR="00E82F48">
        <w:t xml:space="preserve">register </w:t>
      </w:r>
      <w:r>
        <w:t>S</w:t>
      </w:r>
      <w:r w:rsidR="00533A86">
        <w:t xml:space="preserve">etup </w:t>
      </w:r>
    </w:p>
    <w:p w14:paraId="5F28473F" w14:textId="647940B6" w:rsidR="00533A86" w:rsidRDefault="00533A86" w:rsidP="00533A86">
      <w:r>
        <w:t xml:space="preserve">Need to make sure that </w:t>
      </w:r>
      <w:r w:rsidR="0097085B">
        <w:t xml:space="preserve">Volume </w:t>
      </w:r>
      <w:r w:rsidR="00796D8D">
        <w:t xml:space="preserve">register is in 7 digit mode. </w:t>
      </w:r>
      <w:r w:rsidR="00E62871">
        <w:t>This can be se</w:t>
      </w:r>
      <w:r w:rsidR="00E1612B">
        <w:t>t</w:t>
      </w:r>
      <w:r w:rsidR="00E62871">
        <w:t xml:space="preserve"> through the </w:t>
      </w:r>
      <w:proofErr w:type="spellStart"/>
      <w:r w:rsidR="00E62871">
        <w:t>pinpad</w:t>
      </w:r>
      <w:proofErr w:type="spellEnd"/>
      <w:r w:rsidR="00E62871">
        <w:t xml:space="preserve"> or the k factor button</w:t>
      </w:r>
    </w:p>
    <w:p w14:paraId="374419E1" w14:textId="4AA196B1" w:rsidR="00E1612B" w:rsidRDefault="00E1612B" w:rsidP="00533A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121923" w14:paraId="085F2CFA" w14:textId="77777777" w:rsidTr="00BC1029">
        <w:tc>
          <w:tcPr>
            <w:tcW w:w="4148" w:type="dxa"/>
          </w:tcPr>
          <w:p w14:paraId="6B547955" w14:textId="0ED03C8A" w:rsidR="001A1AAC" w:rsidRDefault="001A1AAC" w:rsidP="001A1AAC">
            <w:r w:rsidRPr="0091285F">
              <w:rPr>
                <w:rFonts w:eastAsia="Times New Roman"/>
              </w:rPr>
              <w:lastRenderedPageBreak/>
              <w:fldChar w:fldCharType="begin"/>
            </w:r>
            <w:r w:rsidRPr="0091285F">
              <w:rPr>
                <w:rFonts w:eastAsia="Times New Roman"/>
              </w:rPr>
              <w:instrText xml:space="preserve"> INCLUDEPICTURE  "cid:0DDF406A-55EB-46A0-BA1A-3662A1200711" \* MERGEFORMATINET </w:instrText>
            </w:r>
            <w:r w:rsidRPr="0091285F">
              <w:rPr>
                <w:rFonts w:eastAsia="Times New Roman"/>
              </w:rPr>
              <w:fldChar w:fldCharType="separate"/>
            </w:r>
            <w:r>
              <w:rPr>
                <w:rFonts w:eastAsia="Times New Roman"/>
              </w:rPr>
              <w:fldChar w:fldCharType="begin"/>
            </w:r>
            <w:r>
              <w:rPr>
                <w:rFonts w:eastAsia="Times New Roman"/>
              </w:rPr>
              <w:instrText xml:space="preserve"> INCLUDEPICTURE  "cid:0DDF406A-55EB-46A0-BA1A-3662A1200711" \* MERGEFORMATINET </w:instrText>
            </w:r>
            <w:r>
              <w:rPr>
                <w:rFonts w:eastAsia="Times New Roman"/>
              </w:rPr>
              <w:fldChar w:fldCharType="separate"/>
            </w:r>
            <w:r>
              <w:rPr>
                <w:rFonts w:eastAsia="Times New Roman"/>
              </w:rPr>
              <w:fldChar w:fldCharType="begin"/>
            </w:r>
            <w:r>
              <w:rPr>
                <w:rFonts w:eastAsia="Times New Roman"/>
              </w:rPr>
              <w:instrText xml:space="preserve"> INCLUDEPICTURE  "cid:0DDF406A-55EB-46A0-BA1A-3662A1200711" \* MERGEFORMATINET </w:instrText>
            </w:r>
            <w:r>
              <w:rPr>
                <w:rFonts w:eastAsia="Times New Roman"/>
              </w:rPr>
              <w:fldChar w:fldCharType="separate"/>
            </w:r>
            <w:r>
              <w:rPr>
                <w:rFonts w:eastAsia="Times New Roman"/>
              </w:rPr>
              <w:fldChar w:fldCharType="begin"/>
            </w:r>
            <w:r>
              <w:rPr>
                <w:rFonts w:eastAsia="Times New Roman"/>
              </w:rPr>
              <w:instrText xml:space="preserve"> INCLUDEPICTURE  "cid:0DDF406A-55EB-46A0-BA1A-3662A1200711" \* MERGEFORMATINET </w:instrText>
            </w:r>
            <w:r>
              <w:rPr>
                <w:rFonts w:eastAsia="Times New Roman"/>
              </w:rPr>
              <w:fldChar w:fldCharType="separate"/>
            </w:r>
            <w:r w:rsidR="00000000">
              <w:rPr>
                <w:rFonts w:eastAsia="Times New Roman"/>
              </w:rPr>
              <w:fldChar w:fldCharType="begin"/>
            </w:r>
            <w:r w:rsidR="00000000">
              <w:rPr>
                <w:rFonts w:eastAsia="Times New Roman"/>
              </w:rPr>
              <w:instrText xml:space="preserve"> INCLUDEPICTURE  "cid:0DDF406A-55EB-46A0-BA1A-3662A1200711" \* MERGEFORMATINET </w:instrText>
            </w:r>
            <w:r w:rsidR="00000000">
              <w:rPr>
                <w:rFonts w:eastAsia="Times New Roman"/>
              </w:rPr>
              <w:fldChar w:fldCharType="separate"/>
            </w:r>
            <w:r w:rsidR="002A42C8">
              <w:rPr>
                <w:rFonts w:eastAsia="Times New Roman"/>
              </w:rPr>
              <w:pict w14:anchorId="01490DFC">
                <v:shape id="0DDF406A-55EB-46A0-BA1A-3662A1200711" o:spid="_x0000_i1025" type="#_x0000_t75" alt="IMG_0810.jpg" style="width:199.5pt;height:150pt">
                  <v:imagedata r:id="rId27" r:href="rId28"/>
                </v:shape>
              </w:pict>
            </w:r>
            <w:r w:rsidR="00000000">
              <w:rPr>
                <w:rFonts w:eastAsia="Times New Roman"/>
              </w:rPr>
              <w:fldChar w:fldCharType="end"/>
            </w:r>
            <w:r>
              <w:rPr>
                <w:rFonts w:eastAsia="Times New Roman"/>
              </w:rPr>
              <w:fldChar w:fldCharType="end"/>
            </w:r>
            <w:r>
              <w:rPr>
                <w:rFonts w:eastAsia="Times New Roman"/>
              </w:rPr>
              <w:fldChar w:fldCharType="end"/>
            </w:r>
            <w:r>
              <w:rPr>
                <w:rFonts w:eastAsia="Times New Roman"/>
              </w:rPr>
              <w:fldChar w:fldCharType="end"/>
            </w:r>
            <w:r w:rsidRPr="0091285F">
              <w:rPr>
                <w:rFonts w:eastAsia="Times New Roman"/>
              </w:rPr>
              <w:fldChar w:fldCharType="end"/>
            </w:r>
          </w:p>
        </w:tc>
        <w:tc>
          <w:tcPr>
            <w:tcW w:w="4148" w:type="dxa"/>
          </w:tcPr>
          <w:p w14:paraId="4DF34306" w14:textId="5DC1D330" w:rsidR="001A1AAC" w:rsidRDefault="00121923" w:rsidP="001A1AAC">
            <w:r>
              <w:rPr>
                <w:noProof/>
              </w:rPr>
              <w:drawing>
                <wp:inline distT="0" distB="0" distL="0" distR="0" wp14:anchorId="0593D7B8" wp14:editId="11BE6107">
                  <wp:extent cx="2540087" cy="19059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948" cy="19524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AAC" w14:paraId="18CE82C4" w14:textId="77777777" w:rsidTr="001A1AAC">
        <w:tc>
          <w:tcPr>
            <w:tcW w:w="8296" w:type="dxa"/>
            <w:gridSpan w:val="2"/>
          </w:tcPr>
          <w:p w14:paraId="464D2699" w14:textId="77777777" w:rsidR="001A1AAC" w:rsidRDefault="001A1AAC" w:rsidP="00533A86"/>
        </w:tc>
      </w:tr>
    </w:tbl>
    <w:p w14:paraId="341EE8DB" w14:textId="77777777" w:rsidR="00E1612B" w:rsidRDefault="00E1612B" w:rsidP="00533A86"/>
    <w:p w14:paraId="4141AF47" w14:textId="0FEE0133" w:rsidR="00E62871" w:rsidRDefault="00E62871" w:rsidP="00533A86"/>
    <w:p w14:paraId="38B0C32A" w14:textId="77777777" w:rsidR="00E62871" w:rsidRPr="00533A86" w:rsidRDefault="00E62871" w:rsidP="00533A86"/>
    <w:p w14:paraId="43E423B6" w14:textId="77777777" w:rsidR="00E82F48" w:rsidRPr="00E82F48" w:rsidRDefault="00E82F48" w:rsidP="00E82F48"/>
    <w:p w14:paraId="724709C9" w14:textId="77777777" w:rsidR="001823FB" w:rsidRPr="00F731D2" w:rsidRDefault="001823FB" w:rsidP="00F731D2"/>
    <w:sectPr w:rsidR="001823FB" w:rsidRPr="00F731D2" w:rsidSect="003331F6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1EACC" w14:textId="77777777" w:rsidR="00E35314" w:rsidRDefault="00E35314">
      <w:pPr>
        <w:spacing w:after="0"/>
      </w:pPr>
      <w:r>
        <w:separator/>
      </w:r>
    </w:p>
  </w:endnote>
  <w:endnote w:type="continuationSeparator" w:id="0">
    <w:p w14:paraId="637DF820" w14:textId="77777777" w:rsidR="00E35314" w:rsidRDefault="00E353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 LT 57 Cn">
    <w:altName w:val="Courier New"/>
    <w:panose1 w:val="00000400000000000000"/>
    <w:charset w:val="00"/>
    <w:family w:val="auto"/>
    <w:pitch w:val="variable"/>
    <w:sig w:usb0="A000002F" w:usb1="1000004A" w:usb2="00000000" w:usb3="00000000" w:csb0="0000011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3076F" w14:textId="77777777" w:rsidR="00000000" w:rsidRDefault="005672C1" w:rsidP="008F58A0">
    <w:pPr>
      <w:pStyle w:val="Footer"/>
    </w:pPr>
    <w:r>
      <w:rPr>
        <w:noProof/>
        <w:lang w:eastAsia="en-NZ"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3F1653D6" wp14:editId="569B0013">
              <wp:simplePos x="0" y="0"/>
              <wp:positionH relativeFrom="column">
                <wp:posOffset>-203200</wp:posOffset>
              </wp:positionH>
              <wp:positionV relativeFrom="paragraph">
                <wp:posOffset>-543115</wp:posOffset>
              </wp:positionV>
              <wp:extent cx="6543040" cy="748030"/>
              <wp:effectExtent l="0" t="0" r="0" b="0"/>
              <wp:wrapNone/>
              <wp:docPr id="123" name="Group 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3040" cy="748030"/>
                        <a:chOff x="0" y="8490857"/>
                        <a:chExt cx="6543304" cy="748145"/>
                      </a:xfrm>
                    </wpg:grpSpPr>
                    <pic:pic xmlns:pic="http://schemas.openxmlformats.org/drawingml/2006/picture">
                      <pic:nvPicPr>
                        <pic:cNvPr id="124" name="Picture 12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538358"/>
                          <a:ext cx="2422566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5" name="Picture 12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783283" y="8490857"/>
                          <a:ext cx="760021" cy="74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8702E5" id="Group 123" o:spid="_x0000_s1026" style="position:absolute;margin-left:-16pt;margin-top:-42.75pt;width:515.2pt;height:58.9pt;z-index:-251660288;mso-width-relative:margin;mso-height-relative:margin" coordorigin=",84908" coordsize="65433,748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4" o:spid="_x0000_s1027" type="#_x0000_t75" style="position:absolute;top:85383;width:24225;height:6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">
                <v:imagedata r:id="rId3" o:title=""/>
              </v:shape>
              <v:shape id="Picture 125" o:spid="_x0000_s1028" type="#_x0000_t75" style="position:absolute;left:57832;top:84908;width:7601;height:7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">
                <v:imagedata r:id="rId4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A2C06" w14:textId="77777777" w:rsidR="00E35314" w:rsidRDefault="00E35314">
      <w:pPr>
        <w:spacing w:after="0"/>
      </w:pPr>
      <w:r>
        <w:separator/>
      </w:r>
    </w:p>
  </w:footnote>
  <w:footnote w:type="continuationSeparator" w:id="0">
    <w:p w14:paraId="48EF4D82" w14:textId="77777777" w:rsidR="00E35314" w:rsidRDefault="00E3531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E7F5" w14:textId="77777777" w:rsidR="00000000" w:rsidRDefault="005672C1" w:rsidP="008F58A0">
    <w:pPr>
      <w:pStyle w:val="Header"/>
    </w:pPr>
    <w:r>
      <w:rPr>
        <w:noProof/>
        <w:lang w:eastAsia="en-N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8D0AD8" wp14:editId="1CE60339">
              <wp:simplePos x="0" y="0"/>
              <wp:positionH relativeFrom="column">
                <wp:posOffset>4535757</wp:posOffset>
              </wp:positionH>
              <wp:positionV relativeFrom="paragraph">
                <wp:posOffset>1685347</wp:posOffset>
              </wp:positionV>
              <wp:extent cx="3347720" cy="890270"/>
              <wp:effectExtent l="0" t="9525" r="14605" b="14605"/>
              <wp:wrapNone/>
              <wp:docPr id="122" name="Round Same Side Corner 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347720" cy="890270"/>
                      </a:xfrm>
                      <a:prstGeom prst="round2Same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CF0A2C"/>
                      </a:solidFill>
                      <a:ln>
                        <a:solidFill>
                          <a:srgbClr val="CF0A2C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F39601" w14:textId="77777777" w:rsidR="00000000" w:rsidRPr="00516468" w:rsidRDefault="005672C1" w:rsidP="008F58A0">
                          <w:r w:rsidRPr="00516468">
                            <w:t>CONDITIONS</w:t>
                          </w:r>
                        </w:p>
                        <w:p w14:paraId="4DCE786F" w14:textId="77777777" w:rsidR="00000000" w:rsidRDefault="00000000" w:rsidP="008F58A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B8D0AD8" id="Round Same Side Corner Rectangle 25" o:spid="_x0000_s1030" style="position:absolute;margin-left:357.15pt;margin-top:132.7pt;width:263.6pt;height:70.1pt;rotation:-9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347720,8902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" adj="-11796480,,5400" path="m445135,l2902585,v245841,,445135,199294,445135,445135l3347720,890270r,l,890270r,l,445135c,199294,199294,,445135,xe" fillcolor="#cf0a2c" strokecolor="#cf0a2c" strokeweight="2pt">
              <v:stroke joinstyle="miter"/>
              <v:formulas/>
              <v:path arrowok="t" o:connecttype="custom" o:connectlocs="445135,0;2902585,0;3347720,445135;3347720,890270;3347720,890270;0,890270;0,890270;0,445135;445135,0" o:connectangles="0,0,0,0,0,0,0,0,0" textboxrect="0,0,3347720,890270"/>
              <v:textbox>
                <w:txbxContent>
                  <w:p w14:paraId="5AF39601" w14:textId="77777777" w:rsidR="00000000" w:rsidRPr="00516468" w:rsidRDefault="005672C1" w:rsidP="008F58A0">
                    <w:r w:rsidRPr="00516468">
                      <w:t>CONDITIONS</w:t>
                    </w:r>
                  </w:p>
                  <w:p w14:paraId="4DCE786F" w14:textId="77777777" w:rsidR="00000000" w:rsidRDefault="00000000" w:rsidP="008F58A0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DE4"/>
    <w:multiLevelType w:val="hybridMultilevel"/>
    <w:tmpl w:val="0DC0BC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75FCC"/>
    <w:multiLevelType w:val="hybridMultilevel"/>
    <w:tmpl w:val="A3AA5B3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F4F44"/>
    <w:multiLevelType w:val="hybridMultilevel"/>
    <w:tmpl w:val="7FEE688E"/>
    <w:lvl w:ilvl="0" w:tplc="08F280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F94CF3"/>
    <w:multiLevelType w:val="hybridMultilevel"/>
    <w:tmpl w:val="1488F66E"/>
    <w:lvl w:ilvl="0" w:tplc="08F2805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694838">
    <w:abstractNumId w:val="0"/>
  </w:num>
  <w:num w:numId="2" w16cid:durableId="2011178389">
    <w:abstractNumId w:val="2"/>
  </w:num>
  <w:num w:numId="3" w16cid:durableId="980035491">
    <w:abstractNumId w:val="3"/>
  </w:num>
  <w:num w:numId="4" w16cid:durableId="71708947">
    <w:abstractNumId w:val="3"/>
    <w:lvlOverride w:ilvl="0">
      <w:startOverride w:val="1"/>
    </w:lvlOverride>
  </w:num>
  <w:num w:numId="5" w16cid:durableId="1337343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8E"/>
    <w:rsid w:val="000000F1"/>
    <w:rsid w:val="00016D2B"/>
    <w:rsid w:val="000224F0"/>
    <w:rsid w:val="00026C2F"/>
    <w:rsid w:val="00031E26"/>
    <w:rsid w:val="00034407"/>
    <w:rsid w:val="00046E7E"/>
    <w:rsid w:val="00047D65"/>
    <w:rsid w:val="0006065B"/>
    <w:rsid w:val="00072A81"/>
    <w:rsid w:val="000730B3"/>
    <w:rsid w:val="00074D50"/>
    <w:rsid w:val="00076C9D"/>
    <w:rsid w:val="000773D1"/>
    <w:rsid w:val="00080CAB"/>
    <w:rsid w:val="00080E16"/>
    <w:rsid w:val="00081564"/>
    <w:rsid w:val="00092EC6"/>
    <w:rsid w:val="000944D8"/>
    <w:rsid w:val="00096367"/>
    <w:rsid w:val="000B0145"/>
    <w:rsid w:val="000B5E02"/>
    <w:rsid w:val="000B720D"/>
    <w:rsid w:val="000B7B2D"/>
    <w:rsid w:val="000C1859"/>
    <w:rsid w:val="000C5129"/>
    <w:rsid w:val="000D084F"/>
    <w:rsid w:val="000F0A2D"/>
    <w:rsid w:val="00101122"/>
    <w:rsid w:val="00106855"/>
    <w:rsid w:val="00110361"/>
    <w:rsid w:val="0011541B"/>
    <w:rsid w:val="00121923"/>
    <w:rsid w:val="001239DD"/>
    <w:rsid w:val="00131178"/>
    <w:rsid w:val="001335E9"/>
    <w:rsid w:val="001373AD"/>
    <w:rsid w:val="00145BFC"/>
    <w:rsid w:val="0015369D"/>
    <w:rsid w:val="00156040"/>
    <w:rsid w:val="00170EE9"/>
    <w:rsid w:val="001727E5"/>
    <w:rsid w:val="001777E6"/>
    <w:rsid w:val="00177B6A"/>
    <w:rsid w:val="001823FB"/>
    <w:rsid w:val="00182808"/>
    <w:rsid w:val="00185CBE"/>
    <w:rsid w:val="00192870"/>
    <w:rsid w:val="0019408D"/>
    <w:rsid w:val="00194CDB"/>
    <w:rsid w:val="00197A94"/>
    <w:rsid w:val="001A0F8D"/>
    <w:rsid w:val="001A1AAC"/>
    <w:rsid w:val="001A3DBB"/>
    <w:rsid w:val="001A6961"/>
    <w:rsid w:val="001B2F50"/>
    <w:rsid w:val="001B4B56"/>
    <w:rsid w:val="001C3862"/>
    <w:rsid w:val="001D096D"/>
    <w:rsid w:val="001D1960"/>
    <w:rsid w:val="001D23DE"/>
    <w:rsid w:val="001D5D71"/>
    <w:rsid w:val="001E0A01"/>
    <w:rsid w:val="001F1175"/>
    <w:rsid w:val="00204CC0"/>
    <w:rsid w:val="002062E8"/>
    <w:rsid w:val="00206BA0"/>
    <w:rsid w:val="002112A3"/>
    <w:rsid w:val="00216AE6"/>
    <w:rsid w:val="00220A7C"/>
    <w:rsid w:val="002223D5"/>
    <w:rsid w:val="002246BF"/>
    <w:rsid w:val="00234009"/>
    <w:rsid w:val="00235F22"/>
    <w:rsid w:val="002460FE"/>
    <w:rsid w:val="00246E91"/>
    <w:rsid w:val="002514E3"/>
    <w:rsid w:val="00252910"/>
    <w:rsid w:val="0026637B"/>
    <w:rsid w:val="002800DD"/>
    <w:rsid w:val="00296305"/>
    <w:rsid w:val="0029663F"/>
    <w:rsid w:val="002A42C8"/>
    <w:rsid w:val="002A5587"/>
    <w:rsid w:val="002B3233"/>
    <w:rsid w:val="002C3190"/>
    <w:rsid w:val="002C6C2B"/>
    <w:rsid w:val="002D399C"/>
    <w:rsid w:val="002D40BA"/>
    <w:rsid w:val="002D7353"/>
    <w:rsid w:val="002E2351"/>
    <w:rsid w:val="002E3C11"/>
    <w:rsid w:val="002E54A9"/>
    <w:rsid w:val="002F0C33"/>
    <w:rsid w:val="002F2108"/>
    <w:rsid w:val="002F3ECA"/>
    <w:rsid w:val="002F5088"/>
    <w:rsid w:val="00300A59"/>
    <w:rsid w:val="003019AB"/>
    <w:rsid w:val="00305B9D"/>
    <w:rsid w:val="003062EC"/>
    <w:rsid w:val="00314D63"/>
    <w:rsid w:val="00316BA6"/>
    <w:rsid w:val="00323AA6"/>
    <w:rsid w:val="00325A93"/>
    <w:rsid w:val="003331F6"/>
    <w:rsid w:val="00334B07"/>
    <w:rsid w:val="00334F47"/>
    <w:rsid w:val="00336576"/>
    <w:rsid w:val="003376B0"/>
    <w:rsid w:val="00350211"/>
    <w:rsid w:val="0035021D"/>
    <w:rsid w:val="00351586"/>
    <w:rsid w:val="00352805"/>
    <w:rsid w:val="0035413F"/>
    <w:rsid w:val="00355504"/>
    <w:rsid w:val="00365297"/>
    <w:rsid w:val="003733FD"/>
    <w:rsid w:val="0037452A"/>
    <w:rsid w:val="003757BC"/>
    <w:rsid w:val="003820AA"/>
    <w:rsid w:val="00386282"/>
    <w:rsid w:val="00391430"/>
    <w:rsid w:val="003945E2"/>
    <w:rsid w:val="003A7622"/>
    <w:rsid w:val="003B00CA"/>
    <w:rsid w:val="003B5035"/>
    <w:rsid w:val="003C2BC6"/>
    <w:rsid w:val="003E0751"/>
    <w:rsid w:val="003E15F7"/>
    <w:rsid w:val="003F03EA"/>
    <w:rsid w:val="00420FCC"/>
    <w:rsid w:val="0042313E"/>
    <w:rsid w:val="00436637"/>
    <w:rsid w:val="0044420F"/>
    <w:rsid w:val="00454EF2"/>
    <w:rsid w:val="004564FA"/>
    <w:rsid w:val="004608BE"/>
    <w:rsid w:val="00462A28"/>
    <w:rsid w:val="00462B06"/>
    <w:rsid w:val="0046690A"/>
    <w:rsid w:val="004760CF"/>
    <w:rsid w:val="004763C5"/>
    <w:rsid w:val="00483145"/>
    <w:rsid w:val="00484829"/>
    <w:rsid w:val="00484F2B"/>
    <w:rsid w:val="00497D5F"/>
    <w:rsid w:val="004A33F3"/>
    <w:rsid w:val="004A5A53"/>
    <w:rsid w:val="004B34E6"/>
    <w:rsid w:val="004C4D8A"/>
    <w:rsid w:val="004D36C3"/>
    <w:rsid w:val="004D5197"/>
    <w:rsid w:val="0050173A"/>
    <w:rsid w:val="00501FCE"/>
    <w:rsid w:val="00515D2D"/>
    <w:rsid w:val="00516D4D"/>
    <w:rsid w:val="00523227"/>
    <w:rsid w:val="0053395B"/>
    <w:rsid w:val="00533A86"/>
    <w:rsid w:val="005370F7"/>
    <w:rsid w:val="0054420E"/>
    <w:rsid w:val="0054658C"/>
    <w:rsid w:val="00547199"/>
    <w:rsid w:val="005523DF"/>
    <w:rsid w:val="00555AA6"/>
    <w:rsid w:val="005621FD"/>
    <w:rsid w:val="005630E0"/>
    <w:rsid w:val="005672C1"/>
    <w:rsid w:val="00570F3E"/>
    <w:rsid w:val="005724E1"/>
    <w:rsid w:val="00576222"/>
    <w:rsid w:val="00582643"/>
    <w:rsid w:val="00596BF2"/>
    <w:rsid w:val="005A3AB8"/>
    <w:rsid w:val="005B40A4"/>
    <w:rsid w:val="005B525E"/>
    <w:rsid w:val="005C082D"/>
    <w:rsid w:val="005D17F3"/>
    <w:rsid w:val="005D3B5C"/>
    <w:rsid w:val="005F01A0"/>
    <w:rsid w:val="005F563E"/>
    <w:rsid w:val="00602C31"/>
    <w:rsid w:val="00622152"/>
    <w:rsid w:val="00634E11"/>
    <w:rsid w:val="00636AB9"/>
    <w:rsid w:val="00641706"/>
    <w:rsid w:val="00646580"/>
    <w:rsid w:val="00655EF9"/>
    <w:rsid w:val="006560AA"/>
    <w:rsid w:val="00675A12"/>
    <w:rsid w:val="00680FC6"/>
    <w:rsid w:val="00684134"/>
    <w:rsid w:val="0069295E"/>
    <w:rsid w:val="00693CD4"/>
    <w:rsid w:val="006B2BDA"/>
    <w:rsid w:val="006B3549"/>
    <w:rsid w:val="006C5AEB"/>
    <w:rsid w:val="006C7126"/>
    <w:rsid w:val="006D4949"/>
    <w:rsid w:val="006E1980"/>
    <w:rsid w:val="006E5851"/>
    <w:rsid w:val="006F01AF"/>
    <w:rsid w:val="007067B6"/>
    <w:rsid w:val="007247E4"/>
    <w:rsid w:val="007525C2"/>
    <w:rsid w:val="00764003"/>
    <w:rsid w:val="007666B4"/>
    <w:rsid w:val="00770A54"/>
    <w:rsid w:val="007914A0"/>
    <w:rsid w:val="00796D8D"/>
    <w:rsid w:val="007A14BB"/>
    <w:rsid w:val="007A3CE0"/>
    <w:rsid w:val="007A6602"/>
    <w:rsid w:val="007A73DF"/>
    <w:rsid w:val="007B2348"/>
    <w:rsid w:val="007B6631"/>
    <w:rsid w:val="007B7FBE"/>
    <w:rsid w:val="007C0AB6"/>
    <w:rsid w:val="007C1EC9"/>
    <w:rsid w:val="007C6F62"/>
    <w:rsid w:val="007D5AC8"/>
    <w:rsid w:val="007E5766"/>
    <w:rsid w:val="007E7DCD"/>
    <w:rsid w:val="007F10C4"/>
    <w:rsid w:val="007F3A60"/>
    <w:rsid w:val="007F5793"/>
    <w:rsid w:val="007F66C5"/>
    <w:rsid w:val="007F7BB3"/>
    <w:rsid w:val="00801F86"/>
    <w:rsid w:val="00803F9A"/>
    <w:rsid w:val="0080417A"/>
    <w:rsid w:val="008063CA"/>
    <w:rsid w:val="00824020"/>
    <w:rsid w:val="00824F7C"/>
    <w:rsid w:val="00826AC9"/>
    <w:rsid w:val="00827B80"/>
    <w:rsid w:val="0083127A"/>
    <w:rsid w:val="00850411"/>
    <w:rsid w:val="0085133E"/>
    <w:rsid w:val="00854E25"/>
    <w:rsid w:val="008738C4"/>
    <w:rsid w:val="00873F18"/>
    <w:rsid w:val="008751BD"/>
    <w:rsid w:val="0088499C"/>
    <w:rsid w:val="008855EE"/>
    <w:rsid w:val="00886E38"/>
    <w:rsid w:val="0088737A"/>
    <w:rsid w:val="00887559"/>
    <w:rsid w:val="00892DAB"/>
    <w:rsid w:val="0089318B"/>
    <w:rsid w:val="0089395D"/>
    <w:rsid w:val="008B2EA5"/>
    <w:rsid w:val="008B3CC1"/>
    <w:rsid w:val="008C2902"/>
    <w:rsid w:val="008D199D"/>
    <w:rsid w:val="008D23E7"/>
    <w:rsid w:val="008D2BCD"/>
    <w:rsid w:val="008D5C94"/>
    <w:rsid w:val="008E3D20"/>
    <w:rsid w:val="008F58A0"/>
    <w:rsid w:val="008F66B7"/>
    <w:rsid w:val="00905768"/>
    <w:rsid w:val="009136CF"/>
    <w:rsid w:val="00913F8B"/>
    <w:rsid w:val="00915682"/>
    <w:rsid w:val="00915D92"/>
    <w:rsid w:val="0091635E"/>
    <w:rsid w:val="009233B1"/>
    <w:rsid w:val="00923E0C"/>
    <w:rsid w:val="00925CF4"/>
    <w:rsid w:val="00932D6B"/>
    <w:rsid w:val="00932DFF"/>
    <w:rsid w:val="00950128"/>
    <w:rsid w:val="00960BF8"/>
    <w:rsid w:val="0096229D"/>
    <w:rsid w:val="00967850"/>
    <w:rsid w:val="0097085B"/>
    <w:rsid w:val="009710E9"/>
    <w:rsid w:val="00974158"/>
    <w:rsid w:val="00977B61"/>
    <w:rsid w:val="0098570C"/>
    <w:rsid w:val="00992312"/>
    <w:rsid w:val="00995D0F"/>
    <w:rsid w:val="00996D07"/>
    <w:rsid w:val="009A2E8B"/>
    <w:rsid w:val="009A3274"/>
    <w:rsid w:val="009A7DD9"/>
    <w:rsid w:val="009B709C"/>
    <w:rsid w:val="009C18F2"/>
    <w:rsid w:val="009C4042"/>
    <w:rsid w:val="009C78A6"/>
    <w:rsid w:val="009D0A21"/>
    <w:rsid w:val="009D1E15"/>
    <w:rsid w:val="009D7BDF"/>
    <w:rsid w:val="009E677A"/>
    <w:rsid w:val="009F3486"/>
    <w:rsid w:val="009F3FA9"/>
    <w:rsid w:val="00A07583"/>
    <w:rsid w:val="00A1114E"/>
    <w:rsid w:val="00A147E5"/>
    <w:rsid w:val="00A1655D"/>
    <w:rsid w:val="00A23944"/>
    <w:rsid w:val="00A248C3"/>
    <w:rsid w:val="00A24970"/>
    <w:rsid w:val="00A27720"/>
    <w:rsid w:val="00A30A2F"/>
    <w:rsid w:val="00A444C7"/>
    <w:rsid w:val="00A4707B"/>
    <w:rsid w:val="00A617AF"/>
    <w:rsid w:val="00A70A61"/>
    <w:rsid w:val="00A72107"/>
    <w:rsid w:val="00A74595"/>
    <w:rsid w:val="00A7620D"/>
    <w:rsid w:val="00A812AD"/>
    <w:rsid w:val="00A864FC"/>
    <w:rsid w:val="00AA361E"/>
    <w:rsid w:val="00AA42FD"/>
    <w:rsid w:val="00AB5B1E"/>
    <w:rsid w:val="00AB5EDD"/>
    <w:rsid w:val="00AD1CC0"/>
    <w:rsid w:val="00AD60E5"/>
    <w:rsid w:val="00AE7843"/>
    <w:rsid w:val="00AF3096"/>
    <w:rsid w:val="00AF4797"/>
    <w:rsid w:val="00B07E24"/>
    <w:rsid w:val="00B111F6"/>
    <w:rsid w:val="00B159D3"/>
    <w:rsid w:val="00B205FD"/>
    <w:rsid w:val="00B23481"/>
    <w:rsid w:val="00B23C53"/>
    <w:rsid w:val="00B320EE"/>
    <w:rsid w:val="00B42538"/>
    <w:rsid w:val="00B42E33"/>
    <w:rsid w:val="00B42E4A"/>
    <w:rsid w:val="00B42F78"/>
    <w:rsid w:val="00B43703"/>
    <w:rsid w:val="00B45EEF"/>
    <w:rsid w:val="00B54483"/>
    <w:rsid w:val="00B5750A"/>
    <w:rsid w:val="00B60273"/>
    <w:rsid w:val="00B62FDD"/>
    <w:rsid w:val="00B653F8"/>
    <w:rsid w:val="00B660A0"/>
    <w:rsid w:val="00B70DA2"/>
    <w:rsid w:val="00B949D5"/>
    <w:rsid w:val="00BA12D6"/>
    <w:rsid w:val="00BA2AFA"/>
    <w:rsid w:val="00BA5CC8"/>
    <w:rsid w:val="00BC563C"/>
    <w:rsid w:val="00BC73A3"/>
    <w:rsid w:val="00BD2484"/>
    <w:rsid w:val="00BD560A"/>
    <w:rsid w:val="00BD5731"/>
    <w:rsid w:val="00BF08FD"/>
    <w:rsid w:val="00BF5BC7"/>
    <w:rsid w:val="00C076F4"/>
    <w:rsid w:val="00C07CEE"/>
    <w:rsid w:val="00C103C3"/>
    <w:rsid w:val="00C11969"/>
    <w:rsid w:val="00C140F5"/>
    <w:rsid w:val="00C153F3"/>
    <w:rsid w:val="00C34210"/>
    <w:rsid w:val="00C34FE3"/>
    <w:rsid w:val="00C37C11"/>
    <w:rsid w:val="00C5224F"/>
    <w:rsid w:val="00C52A7D"/>
    <w:rsid w:val="00C6428F"/>
    <w:rsid w:val="00C66B4F"/>
    <w:rsid w:val="00C67711"/>
    <w:rsid w:val="00C73B89"/>
    <w:rsid w:val="00C7498D"/>
    <w:rsid w:val="00C75E83"/>
    <w:rsid w:val="00C766E1"/>
    <w:rsid w:val="00C80C31"/>
    <w:rsid w:val="00C830E2"/>
    <w:rsid w:val="00C83F79"/>
    <w:rsid w:val="00C8599D"/>
    <w:rsid w:val="00C930CF"/>
    <w:rsid w:val="00CA621B"/>
    <w:rsid w:val="00CA7615"/>
    <w:rsid w:val="00CB7E62"/>
    <w:rsid w:val="00CD3BE8"/>
    <w:rsid w:val="00CE33E0"/>
    <w:rsid w:val="00CF0FF2"/>
    <w:rsid w:val="00CF2903"/>
    <w:rsid w:val="00D00B63"/>
    <w:rsid w:val="00D20F4B"/>
    <w:rsid w:val="00D2219D"/>
    <w:rsid w:val="00D236BF"/>
    <w:rsid w:val="00D25108"/>
    <w:rsid w:val="00D30402"/>
    <w:rsid w:val="00D31375"/>
    <w:rsid w:val="00D42C5A"/>
    <w:rsid w:val="00D51679"/>
    <w:rsid w:val="00D52E7A"/>
    <w:rsid w:val="00D55E11"/>
    <w:rsid w:val="00D731D9"/>
    <w:rsid w:val="00D94457"/>
    <w:rsid w:val="00D97B52"/>
    <w:rsid w:val="00DA4232"/>
    <w:rsid w:val="00DA531C"/>
    <w:rsid w:val="00DB4304"/>
    <w:rsid w:val="00DB4A01"/>
    <w:rsid w:val="00DB575E"/>
    <w:rsid w:val="00DD22F0"/>
    <w:rsid w:val="00DE0A26"/>
    <w:rsid w:val="00DF1BD2"/>
    <w:rsid w:val="00E011AB"/>
    <w:rsid w:val="00E11D81"/>
    <w:rsid w:val="00E12951"/>
    <w:rsid w:val="00E1612B"/>
    <w:rsid w:val="00E22CD6"/>
    <w:rsid w:val="00E237DC"/>
    <w:rsid w:val="00E242E1"/>
    <w:rsid w:val="00E26361"/>
    <w:rsid w:val="00E31A2E"/>
    <w:rsid w:val="00E341C9"/>
    <w:rsid w:val="00E35314"/>
    <w:rsid w:val="00E35AA9"/>
    <w:rsid w:val="00E46783"/>
    <w:rsid w:val="00E46937"/>
    <w:rsid w:val="00E54423"/>
    <w:rsid w:val="00E62705"/>
    <w:rsid w:val="00E62871"/>
    <w:rsid w:val="00E73AC2"/>
    <w:rsid w:val="00E77AD7"/>
    <w:rsid w:val="00E81406"/>
    <w:rsid w:val="00E82F48"/>
    <w:rsid w:val="00E84AA4"/>
    <w:rsid w:val="00E8541D"/>
    <w:rsid w:val="00EA0073"/>
    <w:rsid w:val="00EA0F05"/>
    <w:rsid w:val="00EA3D11"/>
    <w:rsid w:val="00EA3E80"/>
    <w:rsid w:val="00EB2F16"/>
    <w:rsid w:val="00EB51BE"/>
    <w:rsid w:val="00EC5D7E"/>
    <w:rsid w:val="00ED268E"/>
    <w:rsid w:val="00ED4C25"/>
    <w:rsid w:val="00ED5A3C"/>
    <w:rsid w:val="00EE7810"/>
    <w:rsid w:val="00EF0B81"/>
    <w:rsid w:val="00EF218D"/>
    <w:rsid w:val="00EF6F67"/>
    <w:rsid w:val="00F010B7"/>
    <w:rsid w:val="00F03DD0"/>
    <w:rsid w:val="00F065C0"/>
    <w:rsid w:val="00F15FBA"/>
    <w:rsid w:val="00F17610"/>
    <w:rsid w:val="00F211AE"/>
    <w:rsid w:val="00F2249E"/>
    <w:rsid w:val="00F24243"/>
    <w:rsid w:val="00F31199"/>
    <w:rsid w:val="00F35630"/>
    <w:rsid w:val="00F35682"/>
    <w:rsid w:val="00F36D52"/>
    <w:rsid w:val="00F43513"/>
    <w:rsid w:val="00F464A8"/>
    <w:rsid w:val="00F5602C"/>
    <w:rsid w:val="00F731D2"/>
    <w:rsid w:val="00F80E36"/>
    <w:rsid w:val="00F8187F"/>
    <w:rsid w:val="00F85789"/>
    <w:rsid w:val="00F93458"/>
    <w:rsid w:val="00FA5750"/>
    <w:rsid w:val="00FB23CA"/>
    <w:rsid w:val="00FD314B"/>
    <w:rsid w:val="00FD35E0"/>
    <w:rsid w:val="00FD5516"/>
    <w:rsid w:val="00FD6BBB"/>
    <w:rsid w:val="00FE11A9"/>
    <w:rsid w:val="00FE5B8A"/>
    <w:rsid w:val="00FF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F7BBC"/>
  <w15:chartTrackingRefBased/>
  <w15:docId w15:val="{B76A3F75-2287-4197-819B-3C3ABD9A7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20D"/>
    <w:pPr>
      <w:spacing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902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0F243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9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7365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A0"/>
    <w:pPr>
      <w:keepNext/>
      <w:keepLines/>
      <w:spacing w:before="40" w:after="0" w:line="36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17365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9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17365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90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F243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9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F243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9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F243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9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F243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902"/>
    <w:rPr>
      <w:rFonts w:asciiTheme="majorHAnsi" w:eastAsiaTheme="majorEastAsia" w:hAnsiTheme="majorHAnsi" w:cstheme="majorBidi"/>
      <w:color w:val="0F243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C2902"/>
    <w:rPr>
      <w:rFonts w:asciiTheme="majorHAnsi" w:eastAsiaTheme="majorEastAsia" w:hAnsiTheme="majorHAnsi" w:cstheme="majorBidi"/>
      <w:color w:val="17365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A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902"/>
    <w:rPr>
      <w:rFonts w:asciiTheme="majorHAnsi" w:eastAsiaTheme="majorEastAsia" w:hAnsiTheme="majorHAnsi" w:cstheme="majorBidi"/>
      <w:color w:val="17365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902"/>
    <w:rPr>
      <w:rFonts w:asciiTheme="majorHAnsi" w:eastAsiaTheme="majorEastAsia" w:hAnsiTheme="majorHAnsi" w:cstheme="majorBidi"/>
      <w:caps/>
      <w:color w:val="17365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902"/>
    <w:rPr>
      <w:rFonts w:asciiTheme="majorHAnsi" w:eastAsiaTheme="majorEastAsia" w:hAnsiTheme="majorHAnsi" w:cstheme="majorBidi"/>
      <w:i/>
      <w:iCs/>
      <w:caps/>
      <w:color w:val="0F243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902"/>
    <w:rPr>
      <w:rFonts w:asciiTheme="majorHAnsi" w:eastAsiaTheme="majorEastAsia" w:hAnsiTheme="majorHAnsi" w:cstheme="majorBidi"/>
      <w:b/>
      <w:bCs/>
      <w:color w:val="0F243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902"/>
    <w:rPr>
      <w:rFonts w:asciiTheme="majorHAnsi" w:eastAsiaTheme="majorEastAsia" w:hAnsiTheme="majorHAnsi" w:cstheme="majorBidi"/>
      <w:b/>
      <w:bCs/>
      <w:i/>
      <w:iCs/>
      <w:color w:val="0F243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902"/>
    <w:rPr>
      <w:rFonts w:asciiTheme="majorHAnsi" w:eastAsiaTheme="majorEastAsia" w:hAnsiTheme="majorHAnsi" w:cstheme="majorBidi"/>
      <w:i/>
      <w:iCs/>
      <w:color w:val="0F243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2902"/>
    <w:rPr>
      <w:b/>
      <w:bCs/>
      <w:smallCaps/>
      <w:color w:val="7F7F7F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C290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7F7F7F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C2902"/>
    <w:rPr>
      <w:rFonts w:asciiTheme="majorHAnsi" w:eastAsiaTheme="majorEastAsia" w:hAnsiTheme="majorHAnsi" w:cstheme="majorBidi"/>
      <w:caps/>
      <w:color w:val="7F7F7F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902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1F497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902"/>
    <w:rPr>
      <w:rFonts w:asciiTheme="majorHAnsi" w:eastAsiaTheme="majorEastAsia" w:hAnsiTheme="majorHAnsi" w:cstheme="majorBidi"/>
      <w:color w:val="1F497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C2902"/>
    <w:rPr>
      <w:b/>
      <w:bCs/>
    </w:rPr>
  </w:style>
  <w:style w:type="character" w:styleId="Emphasis">
    <w:name w:val="Emphasis"/>
    <w:basedOn w:val="DefaultParagraphFont"/>
    <w:uiPriority w:val="20"/>
    <w:qFormat/>
    <w:rsid w:val="008C2902"/>
    <w:rPr>
      <w:i/>
      <w:iCs/>
    </w:rPr>
  </w:style>
  <w:style w:type="paragraph" w:styleId="NoSpacing">
    <w:name w:val="No Spacing"/>
    <w:uiPriority w:val="1"/>
    <w:qFormat/>
    <w:rsid w:val="008C290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C2902"/>
    <w:pPr>
      <w:spacing w:before="120" w:after="120"/>
      <w:ind w:left="720"/>
    </w:pPr>
    <w:rPr>
      <w:color w:val="7F7F7F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8C2902"/>
    <w:rPr>
      <w:color w:val="7F7F7F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902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7F7F7F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902"/>
    <w:rPr>
      <w:rFonts w:asciiTheme="majorHAnsi" w:eastAsiaTheme="majorEastAsia" w:hAnsiTheme="majorHAnsi" w:cstheme="majorBidi"/>
      <w:color w:val="7F7F7F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C290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C290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C290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C2902"/>
    <w:rPr>
      <w:b/>
      <w:bCs/>
      <w:smallCaps/>
      <w:color w:val="7F7F7F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C290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2902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8C2902"/>
    <w:pPr>
      <w:tabs>
        <w:tab w:val="center" w:pos="4320"/>
        <w:tab w:val="right" w:pos="8640"/>
      </w:tabs>
      <w:spacing w:after="240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C2902"/>
    <w:rPr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8C2902"/>
    <w:pPr>
      <w:tabs>
        <w:tab w:val="center" w:pos="4513"/>
        <w:tab w:val="right" w:pos="9026"/>
      </w:tabs>
      <w:spacing w:after="240"/>
    </w:pPr>
    <w:rPr>
      <w:rFonts w:ascii="HelveticaNeue LT 57 Cn" w:eastAsiaTheme="minorHAnsi" w:hAnsi="HelveticaNeue LT 57 Cn" w:cs="Times New Roman"/>
      <w:szCs w:val="20"/>
      <w:lang w:val="en-GB"/>
    </w:rPr>
  </w:style>
  <w:style w:type="character" w:customStyle="1" w:styleId="HeaderChar">
    <w:name w:val="Header Char"/>
    <w:basedOn w:val="DefaultParagraphFont"/>
    <w:link w:val="Header"/>
    <w:rsid w:val="008C2902"/>
    <w:rPr>
      <w:rFonts w:ascii="HelveticaNeue LT 57 Cn" w:eastAsiaTheme="minorHAnsi" w:hAnsi="HelveticaNeue LT 57 Cn" w:cs="Times New Roman"/>
      <w:sz w:val="24"/>
      <w:szCs w:val="20"/>
      <w:lang w:val="en-GB"/>
    </w:rPr>
  </w:style>
  <w:style w:type="table" w:styleId="TableGrid">
    <w:name w:val="Table Grid"/>
    <w:basedOn w:val="TableNormal"/>
    <w:uiPriority w:val="59"/>
    <w:rsid w:val="008C2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58A0"/>
    <w:pPr>
      <w:numPr>
        <w:numId w:val="3"/>
      </w:numPr>
      <w:contextualSpacing/>
    </w:pPr>
  </w:style>
  <w:style w:type="table" w:styleId="ColorfulList">
    <w:name w:val="Colorful List"/>
    <w:aliases w:val="Compac"/>
    <w:basedOn w:val="TableNormal"/>
    <w:uiPriority w:val="72"/>
    <w:rsid w:val="00170EE9"/>
    <w:pPr>
      <w:spacing w:after="0" w:line="240" w:lineRule="auto"/>
    </w:pPr>
    <w:rPr>
      <w:rFonts w:ascii="HelveticaNeue LT 57 Cn" w:hAnsi="HelveticaNeue LT 57 Cn"/>
      <w:sz w:val="20"/>
      <w:szCs w:val="24"/>
      <w:lang w:val="en-US"/>
    </w:rPr>
    <w:tblPr>
      <w:tblStyleRowBandSize w:val="1"/>
      <w:tblStyleColBandSize w:val="1"/>
    </w:tblPr>
    <w:tcPr>
      <w:shd w:val="clear" w:color="auto" w:fill="E6E6E6" w:themeFill="text1" w:themeFillTint="19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CF0A2C" w:themeFill="accent4"/>
      </w:tcPr>
    </w:tblStylePr>
    <w:tblStylePr w:type="lastRow">
      <w:rPr>
        <w:rFonts w:ascii="HelveticaNeue LT 57 Cn" w:hAnsi="HelveticaNeue LT 57 Cn"/>
        <w:b/>
        <w:bCs/>
        <w:color w:val="7F7F7F" w:themeColor="text2"/>
      </w:rPr>
      <w:tblPr/>
      <w:tcPr>
        <w:shd w:val="clear" w:color="auto" w:fill="FFFFFF" w:themeFill="background1"/>
      </w:tcPr>
    </w:tblStylePr>
    <w:tblStylePr w:type="firstCol">
      <w:rPr>
        <w:b w:val="0"/>
        <w:bCs/>
        <w:i w:val="0"/>
      </w:rPr>
    </w:tblStylePr>
    <w:tblStylePr w:type="lastCol">
      <w:rPr>
        <w:b w:val="0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42E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customXml" Target="ink/ink1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emf"/><Relationship Id="rId24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cid:0DDF406A-55EB-46A0-BA1A-3662A120071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il\OneDrive%20-%20Compac%20Industries\Working%20on\Knowagebase%20template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19T03:13:48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494 312 15331 0 0,'15'-4'0'0'0,"208"-59"-433"0"0,147-35-726 0 0,-218 62 930 0 0,65-6-4 0 0,1 9 1 0 0,2 10-1 0 0,425 11 1 0 0,86 81 691 0 0,-249 23-194 0 0,-16 38-209 0 0,-368-95 30 0 0,-1 5 0 0 0,149 85 0 0 0,-185-86-83 0 0,-2 2 1 0 0,-2 3-1 0 0,-1 2 1 0 0,-3 3 0 0 0,-2 2-1 0 0,71 92 1 0 0,-105-119-20 0 0,0 1 0 0 0,-2 1 0 0 0,-1 1 0 0 0,-1 0 0 0 0,-2 0 0 0 0,10 34 0 0 0,37 179-377 0 0,-39-149 159 0 0,125 411-29 0 0,-131-466 337 0 0,-1 1 0 0 0,-2 1 0 0 0,-2-1 0 0 0,-1 2 0 0 0,2 51 0 0 0,-8-75-68 0 0,-2 0 1 0 0,0-1-1 0 0,0 1 1 0 0,-1 0-1 0 0,-1 0 1 0 0,-1-1-1 0 0,0 0 1 0 0,-1 0-1 0 0,0 0 0 0 0,-1 0 1 0 0,-1-1-1 0 0,0 0 1 0 0,0 0-1 0 0,-2-1 1 0 0,1 0-1 0 0,-22 22 1 0 0,11-17 83 0 0,-2 0 0 0 0,0-1 1 0 0,0-1-1 0 0,-2-2 0 0 0,0 0 0 0 0,0-1 0 0 0,-1-1 1 0 0,-47 14-1 0 0,-14-2 402 0 0,-110 16 0 0 0,-64-3-143 0 0,-350 5 0 0 0,-263-56 60 0 0,505-6-587 0 0,-538-100 0 0 0,338-12 274 0 0,437 94-58 0 0,2-5 0 0 0,-157-79-1 0 0,210 82 52 0 0,1-3 0 0 0,-83-65 0 0 0,-116-129 547 0 0,250 217-596 0 0,2-2 0 0 0,0-1 1 0 0,2 0-1 0 0,1-1 0 0 0,1-2 0 0 0,-16-30 0 0 0,25 41-74 0 0,2-1 0 0 0,-1 1 1 0 0,2-1-1 0 0,0-1 0 0 0,1 1 0 0 0,1 0 0 0 0,1-1 1 0 0,0 0-1 0 0,1 0 0 0 0,1 0 0 0 0,1 1 0 0 0,3-21 1 0 0,2 6-189 0 0,1 1 0 0 0,2 0 0 0 0,1 1 0 0 0,1 0 0 0 0,2 0 0 0 0,19-32 0 0 0,-21 43-209 0 0,1 0 0 0 0,1 1 0 0 0,0 0-1 0 0,1 1 1 0 0,1 1 0 0 0,1 0 0 0 0,0 1 0 0 0,1 0 0 0 0,34-20-1 0 0,-9 12 284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19T03:13:48.0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9 230 4001 0 0,'-2'-7'887'0'0,"0"0"1"0"0,1 0-1 0 0,-1-1 0 0 0,1 1 1 0 0,1 0-1 0 0,-1-1 0 0 0,1 1 1 0 0,1-8-1 0 0,0 10-730 0 0,1 0 0 0 0,-1 0 0 0 0,1 1 0 0 0,0-1 1 0 0,0 0-1 0 0,0 1 0 0 0,1-1 0 0 0,0 1 0 0 0,-1-1 0 0 0,2 1 0 0 0,-1 0 1 0 0,6-5-1 0 0,-1 1 68 0 0,1 0 1 0 0,1 0 0 0 0,0 0 0 0 0,0 2 0 0 0,0-1 0 0 0,1 1-1 0 0,0 1 1 0 0,21-9 0 0 0,-13 9-110 0 0,0 0-1 0 0,0 1 0 0 0,1 1 1 0 0,37-2-1 0 0,-11 6-128 0 0,0 2-1 0 0,-1 2 0 0 0,88 21 1 0 0,-70-11 17 0 0,0 3 1 0 0,-2 3-1 0 0,0 3 1 0 0,-2 2-1 0 0,58 34 1 0 0,-108-53-6 0 0,1 0 1 0 0,-1 0 0 0 0,0 1 0 0 0,-1 0 0 0 0,0 1 0 0 0,0 0 0 0 0,-1 0 0 0 0,0 0 0 0 0,-1 1 0 0 0,0 0 0 0 0,0 0 0 0 0,-1 1 0 0 0,0 0 0 0 0,-1 0 0 0 0,-1 0-1 0 0,1 0 1 0 0,-2 0 0 0 0,0 1 0 0 0,0-1 0 0 0,-1 1 0 0 0,0 0 0 0 0,-1-1 0 0 0,0 1 0 0 0,-1 0 0 0 0,0-1 0 0 0,-1 1 0 0 0,-1-1 0 0 0,1 1 0 0 0,-2-1 0 0 0,0 0-1 0 0,0 0 1 0 0,-1 0 0 0 0,0-1 0 0 0,-1 0 0 0 0,0 0 0 0 0,0 0 0 0 0,-1-1 0 0 0,-1 0 0 0 0,-12 13 0 0 0,-1-5 2 0 0,0-1 0 0 0,-1 0 0 0 0,0-2 0 0 0,-1-1 0 0 0,-1 0 0 0 0,0-2 0 0 0,-1-1 0 0 0,0 0 0 0 0,-1-2 0 0 0,0-1-1 0 0,0-2 1 0 0,0 0 0 0 0,-1-1 0 0 0,1-2 0 0 0,-1-1 0 0 0,0-1 0 0 0,0-1 0 0 0,-34-6 0 0 0,46 3 83 0 0,0 0 0 0 0,0-1 0 0 0,1-1 1 0 0,0 0-1 0 0,0-1 0 0 0,0-1 0 0 0,1 0 0 0 0,0-1 0 0 0,0 0 0 0 0,1-1 0 0 0,0 0 0 0 0,1-1 0 0 0,0 0 0 0 0,1-1 0 0 0,0 0 0 0 0,1-1 0 0 0,1 0 1 0 0,0 0-1 0 0,-7-16 0 0 0,5 8 18 0 0,0-1 0 0 0,2 0 0 0 0,1 0 0 0 0,0-1 0 0 0,2 0 1 0 0,0 0-1 0 0,2-1 0 0 0,1 1 0 0 0,0-1 0 0 0,2 1 0 0 0,5-48 1 0 0,-4 68-108 0 0,-1 0 0 0 0,0 0 0 0 0,1 0 1 0 0,0 0-1 0 0,0 0 0 0 0,0 0 0 0 0,0 0 1 0 0,0 0-1 0 0,0 1 0 0 0,1-1 0 0 0,0 0 1 0 0,-1 1-1 0 0,1-1 0 0 0,0 1 0 0 0,0-1 1 0 0,0 1-1 0 0,0 0 0 0 0,1 0 0 0 0,-1 0 1 0 0,1 0-1 0 0,4-2 0 0 0,-4 3-162 0 0,0 0 1 0 0,0 1-1 0 0,0 0 0 0 0,-1-1 1 0 0,1 1-1 0 0,0 0 0 0 0,0 1 1 0 0,0-1-1 0 0,0 0 0 0 0,-1 1 1 0 0,1-1-1 0 0,0 1 1 0 0,0 0-1 0 0,-1 0 0 0 0,1 0 1 0 0,-1 0-1 0 0,1 1 0 0 0,-1-1 1 0 0,1 1-1 0 0,-1-1 0 0 0,0 1 1 0 0,0 0-1 0 0,4 4 0 0 0,32 37-4373 0 0,-28-27 4281 0 0</inkml:trace>
</inkml:ink>
</file>

<file path=word/theme/theme1.xml><?xml version="1.0" encoding="utf-8"?>
<a:theme xmlns:a="http://schemas.openxmlformats.org/drawingml/2006/main" name="Compac">
  <a:themeElements>
    <a:clrScheme name="Compac">
      <a:dk1>
        <a:sysClr val="windowText" lastClr="000000"/>
      </a:dk1>
      <a:lt1>
        <a:sysClr val="window" lastClr="FFFFFF"/>
      </a:lt1>
      <a:dk2>
        <a:srgbClr val="7F7F7F"/>
      </a:dk2>
      <a:lt2>
        <a:srgbClr val="D8D8D8"/>
      </a:lt2>
      <a:accent1>
        <a:srgbClr val="1F497D"/>
      </a:accent1>
      <a:accent2>
        <a:srgbClr val="8DB3E2"/>
      </a:accent2>
      <a:accent3>
        <a:srgbClr val="C6D9F0"/>
      </a:accent3>
      <a:accent4>
        <a:srgbClr val="CF0A2C"/>
      </a:accent4>
      <a:accent5>
        <a:srgbClr val="F65772"/>
      </a:accent5>
      <a:accent6>
        <a:srgbClr val="FCC7D0"/>
      </a:accent6>
      <a:hlink>
        <a:srgbClr val="1F497D"/>
      </a:hlink>
      <a:folHlink>
        <a:srgbClr val="8DB3E2"/>
      </a:folHlink>
    </a:clrScheme>
    <a:fontScheme name="Compac">
      <a:majorFont>
        <a:latin typeface="HelveticaNeue LT 57 Cn"/>
        <a:ea typeface=""/>
        <a:cs typeface=""/>
      </a:majorFont>
      <a:minorFont>
        <a:latin typeface="HelveticaNeue LT 57 C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CBD36-50D0-4422-BF3A-F1246EF9E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Knowagebase template.dotx</Template>
  <TotalTime>1</TotalTime>
  <Pages>7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Foy</dc:creator>
  <cp:keywords/>
  <dc:description/>
  <cp:lastModifiedBy>Trevor Watt</cp:lastModifiedBy>
  <cp:revision>2</cp:revision>
  <dcterms:created xsi:type="dcterms:W3CDTF">2026-08-17T21:13:00Z</dcterms:created>
  <dcterms:modified xsi:type="dcterms:W3CDTF">2026-08-17T21:13:00Z</dcterms:modified>
</cp:coreProperties>
</file>